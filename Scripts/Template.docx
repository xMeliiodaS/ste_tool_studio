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D0B5" w14:textId="1B510B2F" w:rsidR="00A25923" w:rsidRPr="002C53D1" w:rsidRDefault="00A25923" w:rsidP="2E482C9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 w:themeColor="text1"/>
          <w:sz w:val="18"/>
          <w:szCs w:val="18"/>
        </w:rPr>
      </w:pPr>
      <w:r w:rsidRPr="002C53D1">
        <w:rPr>
          <w:rStyle w:val="normaltextrun"/>
          <w:rFonts w:ascii="Arial" w:hAnsi="Arial" w:cs="Arial"/>
          <w:b/>
          <w:bCs/>
          <w:color w:val="000000" w:themeColor="text1"/>
          <w:sz w:val="36"/>
          <w:szCs w:val="36"/>
        </w:rPr>
        <w:t xml:space="preserve">Software Test </w:t>
      </w:r>
      <w:r w:rsidR="0064562A" w:rsidRPr="002C53D1">
        <w:rPr>
          <w:rStyle w:val="normaltextrun"/>
          <w:rFonts w:ascii="Arial" w:hAnsi="Arial" w:cs="Arial"/>
          <w:b/>
          <w:bCs/>
          <w:color w:val="000000" w:themeColor="text1"/>
          <w:sz w:val="36"/>
          <w:szCs w:val="36"/>
        </w:rPr>
        <w:t xml:space="preserve">Design </w:t>
      </w:r>
      <w:r w:rsidR="65989B9A" w:rsidRPr="002C53D1">
        <w:rPr>
          <w:rStyle w:val="normaltextrun"/>
          <w:rFonts w:ascii="Arial" w:hAnsi="Arial" w:cs="Arial"/>
          <w:b/>
          <w:bCs/>
          <w:color w:val="000000" w:themeColor="text1"/>
          <w:sz w:val="36"/>
          <w:szCs w:val="36"/>
        </w:rPr>
        <w:t>ADD_DOC_RECORD</w:t>
      </w:r>
      <w:r w:rsidR="002D2D63" w:rsidRPr="002C53D1">
        <w:rPr>
          <w:rStyle w:val="normaltextrun"/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="0064562A" w:rsidRPr="002C53D1">
        <w:rPr>
          <w:rStyle w:val="normaltextrun"/>
          <w:rFonts w:ascii="Arial" w:hAnsi="Arial" w:cs="Arial"/>
          <w:b/>
          <w:bCs/>
          <w:color w:val="000000" w:themeColor="text1"/>
          <w:sz w:val="36"/>
          <w:szCs w:val="36"/>
        </w:rPr>
        <w:t>for</w:t>
      </w:r>
    </w:p>
    <w:p w14:paraId="4C537FA1" w14:textId="3F14063B" w:rsidR="00A25923" w:rsidRDefault="00661F70" w:rsidP="2E482C95">
      <w:pPr>
        <w:pStyle w:val="WI-Normal"/>
        <w:jc w:val="center"/>
        <w:rPr>
          <w:b/>
          <w:bCs/>
          <w:sz w:val="36"/>
          <w:szCs w:val="36"/>
        </w:rPr>
      </w:pPr>
      <w:r w:rsidRPr="002C53D1">
        <w:rPr>
          <w:b/>
          <w:bCs/>
          <w:sz w:val="36"/>
          <w:szCs w:val="36"/>
        </w:rPr>
        <w:t>ADD_STD_NAME</w:t>
      </w:r>
    </w:p>
    <w:p w14:paraId="3A540F17" w14:textId="77777777" w:rsidR="008B483C" w:rsidRDefault="008B483C" w:rsidP="00B0586D">
      <w:pPr>
        <w:pStyle w:val="WI-Normal"/>
        <w:rPr>
          <w:b/>
          <w:sz w:val="36"/>
          <w:szCs w:val="24"/>
          <w:lang w:bidi="he-IL"/>
        </w:rPr>
      </w:pPr>
    </w:p>
    <w:p w14:paraId="45D3C9C2" w14:textId="77777777" w:rsidR="00BB5E2B" w:rsidRDefault="00BB5E2B" w:rsidP="00B0586D">
      <w:pPr>
        <w:pStyle w:val="WI-Normal"/>
        <w:rPr>
          <w:lang w:bidi="he-IL"/>
        </w:rPr>
      </w:pPr>
    </w:p>
    <w:p w14:paraId="68F00099" w14:textId="3D346AE1" w:rsidR="00BF7CA5" w:rsidRPr="002C53D1" w:rsidRDefault="00BF7CA5" w:rsidP="00B0586D">
      <w:pPr>
        <w:tabs>
          <w:tab w:val="left" w:pos="8480"/>
        </w:tabs>
        <w:spacing w:after="120"/>
        <w:rPr>
          <w:b/>
          <w:color w:val="0000FF"/>
        </w:rPr>
      </w:pPr>
      <w:r w:rsidRPr="002C53D1">
        <w:rPr>
          <w:b/>
        </w:rPr>
        <w:t>Part</w:t>
      </w:r>
      <w:r w:rsidR="00BB5E2B" w:rsidRPr="002C53D1">
        <w:rPr>
          <w:b/>
        </w:rPr>
        <w:t xml:space="preserve"> of</w:t>
      </w:r>
      <w:r w:rsidRPr="002C53D1">
        <w:rPr>
          <w:b/>
        </w:rPr>
        <w:t xml:space="preserve"> </w:t>
      </w:r>
      <w:r w:rsidR="00BB5E2B" w:rsidRPr="002C53D1">
        <w:rPr>
          <w:b/>
        </w:rPr>
        <w:t>Quality Plan #: SQP</w:t>
      </w:r>
      <w:r w:rsidR="00F8600E" w:rsidRPr="002C53D1">
        <w:rPr>
          <w:b/>
        </w:rPr>
        <w:t>-</w:t>
      </w:r>
      <w:r w:rsidR="00661F70" w:rsidRPr="002C53D1">
        <w:rPr>
          <w:b/>
        </w:rPr>
        <w:t>ADD_PLAN</w:t>
      </w:r>
      <w:r w:rsidR="00F8600E" w:rsidRPr="002C53D1">
        <w:rPr>
          <w:b/>
        </w:rPr>
        <w:t>_NUMBER</w:t>
      </w:r>
    </w:p>
    <w:p w14:paraId="5A53E7B7" w14:textId="77777777" w:rsidR="00BF7CA5" w:rsidRPr="002C53D1" w:rsidRDefault="00BF7CA5" w:rsidP="00B0586D">
      <w:pPr>
        <w:tabs>
          <w:tab w:val="left" w:pos="8480"/>
        </w:tabs>
        <w:spacing w:after="120"/>
        <w:rPr>
          <w:b/>
        </w:rPr>
      </w:pPr>
      <w:r w:rsidRPr="002C53D1">
        <w:rPr>
          <w:b/>
        </w:rPr>
        <w:t xml:space="preserve">PD Plan: </w:t>
      </w:r>
      <w:r w:rsidR="00C41065" w:rsidRPr="002C53D1">
        <w:rPr>
          <w:b/>
        </w:rPr>
        <w:t>MVI-</w:t>
      </w:r>
      <w:r w:rsidR="00F8600E" w:rsidRPr="002C53D1">
        <w:rPr>
          <w:b/>
        </w:rPr>
        <w:t>ADD_PLAN_NUMBER</w:t>
      </w:r>
    </w:p>
    <w:p w14:paraId="5FED342A" w14:textId="77777777" w:rsidR="00BF7CA5" w:rsidRPr="002C53D1" w:rsidRDefault="00BF7CA5" w:rsidP="00B0586D">
      <w:pPr>
        <w:tabs>
          <w:tab w:val="left" w:pos="8480"/>
        </w:tabs>
        <w:rPr>
          <w:b/>
        </w:rPr>
      </w:pPr>
    </w:p>
    <w:p w14:paraId="29F7238C" w14:textId="3A814C00" w:rsidR="00BB204B" w:rsidRPr="002C53D1" w:rsidRDefault="00BB204B" w:rsidP="00B0586D">
      <w:pPr>
        <w:spacing w:after="120"/>
        <w:rPr>
          <w:b/>
          <w:color w:val="0000FF"/>
        </w:rPr>
      </w:pPr>
      <w:r w:rsidRPr="002C53D1">
        <w:rPr>
          <w:b/>
          <w:color w:val="auto"/>
        </w:rPr>
        <w:t>Prepared by:</w:t>
      </w:r>
      <w:r w:rsidR="008A15EA" w:rsidRPr="002C53D1">
        <w:rPr>
          <w:b/>
          <w:color w:val="auto"/>
        </w:rPr>
        <w:t xml:space="preserve"> </w:t>
      </w:r>
      <w:r w:rsidR="00661F70" w:rsidRPr="002C53D1">
        <w:rPr>
          <w:b/>
          <w:color w:val="auto"/>
        </w:rPr>
        <w:t>ADD_PREPARED_BY</w:t>
      </w:r>
    </w:p>
    <w:p w14:paraId="091B881B" w14:textId="3EA96A62" w:rsidR="00A034B1" w:rsidRPr="002C53D1" w:rsidRDefault="008E6587" w:rsidP="00B0586D">
      <w:pPr>
        <w:rPr>
          <w:b/>
          <w:color w:val="auto"/>
        </w:rPr>
      </w:pPr>
      <w:r w:rsidRPr="002C53D1">
        <w:rPr>
          <w:b/>
          <w:bCs/>
          <w:color w:val="000000" w:themeColor="text1"/>
        </w:rPr>
        <w:t xml:space="preserve">Performed by: </w:t>
      </w:r>
      <w:r w:rsidRPr="002C53D1">
        <w:rPr>
          <w:b/>
          <w:color w:val="auto"/>
        </w:rPr>
        <w:t>ADD_PREPARED_BY</w:t>
      </w:r>
    </w:p>
    <w:p w14:paraId="18C7AF0C" w14:textId="45124482" w:rsidR="008E6587" w:rsidRDefault="008E6587" w:rsidP="00B0586D">
      <w:pPr>
        <w:rPr>
          <w:b/>
          <w:bCs/>
          <w:color w:val="000000" w:themeColor="text1"/>
        </w:rPr>
      </w:pPr>
      <w:r w:rsidRPr="002C53D1">
        <w:rPr>
          <w:b/>
          <w:color w:val="auto"/>
        </w:rPr>
        <w:t xml:space="preserve">Protocol: </w:t>
      </w:r>
      <w:r w:rsidRPr="002C53D1">
        <w:rPr>
          <w:b/>
          <w:bCs/>
          <w:color w:val="000000" w:themeColor="text1"/>
        </w:rPr>
        <w:t>ADD_PROTOCOL_NUMBER#</w:t>
      </w:r>
      <w:r w:rsidR="00672FA1" w:rsidRPr="002C53D1">
        <w:rPr>
          <w:b/>
          <w:bCs/>
          <w:color w:val="000000" w:themeColor="text1"/>
        </w:rPr>
        <w:t xml:space="preserve"> ADD_</w:t>
      </w:r>
      <w:r w:rsidR="00672FA1" w:rsidRPr="00672FA1">
        <w:rPr>
          <w:b/>
          <w:bCs/>
          <w:color w:val="000000" w:themeColor="text1"/>
        </w:rPr>
        <w:t>DOC_STX</w:t>
      </w:r>
    </w:p>
    <w:p w14:paraId="1590C040" w14:textId="7B61070D" w:rsidR="008E6587" w:rsidRDefault="008E6587" w:rsidP="008E658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Location of Testing: Biosense Webster </w:t>
      </w:r>
      <w:r w:rsidRPr="008E6587">
        <w:rPr>
          <w:b/>
          <w:bCs/>
          <w:color w:val="000000" w:themeColor="text1"/>
        </w:rPr>
        <w:t>Inc</w:t>
      </w:r>
      <w:r>
        <w:rPr>
          <w:b/>
          <w:bCs/>
          <w:color w:val="000000" w:themeColor="text1"/>
        </w:rPr>
        <w:t>.</w:t>
      </w:r>
    </w:p>
    <w:p w14:paraId="275B24EC" w14:textId="77777777" w:rsidR="008E6587" w:rsidRDefault="008E6587" w:rsidP="00B0586D">
      <w:pPr>
        <w:rPr>
          <w:b/>
          <w:bCs/>
          <w:color w:val="000000" w:themeColor="text1"/>
        </w:rPr>
      </w:pPr>
    </w:p>
    <w:p w14:paraId="004129E9" w14:textId="77777777" w:rsidR="007638F4" w:rsidRDefault="00C51CA7" w:rsidP="00B0586D">
      <w:pPr>
        <w:rPr>
          <w:b/>
          <w:color w:val="000000" w:themeColor="text1"/>
        </w:rPr>
      </w:pPr>
      <w:r w:rsidRPr="00D50973">
        <w:rPr>
          <w:b/>
          <w:bCs/>
          <w:color w:val="000000" w:themeColor="text1"/>
        </w:rPr>
        <w:t>Approvals: Electronic Approvals via PLM</w:t>
      </w:r>
    </w:p>
    <w:p w14:paraId="5EF188AA" w14:textId="77777777" w:rsidR="00EC3251" w:rsidRDefault="00EC3251" w:rsidP="00B0586D">
      <w:pPr>
        <w:tabs>
          <w:tab w:val="left" w:pos="13839"/>
        </w:tabs>
        <w:spacing w:after="0"/>
      </w:pPr>
      <w:r>
        <w:tab/>
      </w:r>
    </w:p>
    <w:p w14:paraId="7314C45D" w14:textId="77777777" w:rsidR="000748EF" w:rsidRDefault="000748EF" w:rsidP="00B0586D">
      <w:pPr>
        <w:tabs>
          <w:tab w:val="left" w:pos="13839"/>
        </w:tabs>
        <w:spacing w:after="0"/>
      </w:pPr>
    </w:p>
    <w:p w14:paraId="7EBE0D81" w14:textId="77777777" w:rsidR="000748EF" w:rsidRPr="000748EF" w:rsidRDefault="000748EF" w:rsidP="000748EF"/>
    <w:p w14:paraId="5C191974" w14:textId="77777777" w:rsidR="000748EF" w:rsidRPr="000748EF" w:rsidRDefault="000748EF" w:rsidP="000748EF"/>
    <w:p w14:paraId="49F26044" w14:textId="77777777" w:rsidR="000748EF" w:rsidRPr="000748EF" w:rsidRDefault="000748EF" w:rsidP="000748EF"/>
    <w:p w14:paraId="7263E478" w14:textId="77777777" w:rsidR="000748EF" w:rsidRPr="000748EF" w:rsidRDefault="000748EF" w:rsidP="000748EF"/>
    <w:p w14:paraId="7D40D2A4" w14:textId="77777777" w:rsidR="000748EF" w:rsidRPr="000748EF" w:rsidRDefault="000748EF" w:rsidP="000748EF"/>
    <w:p w14:paraId="3ADDD1F1" w14:textId="77777777" w:rsidR="000748EF" w:rsidRPr="000748EF" w:rsidRDefault="000748EF" w:rsidP="000748EF"/>
    <w:p w14:paraId="6ACBE7D6" w14:textId="77777777" w:rsidR="000748EF" w:rsidRPr="000748EF" w:rsidRDefault="000748EF" w:rsidP="000748EF"/>
    <w:p w14:paraId="2B89DC0D" w14:textId="77777777" w:rsidR="000748EF" w:rsidRPr="000748EF" w:rsidRDefault="000748EF" w:rsidP="000748EF"/>
    <w:p w14:paraId="62CBBA5C" w14:textId="77777777" w:rsidR="000748EF" w:rsidRPr="000748EF" w:rsidRDefault="000748EF" w:rsidP="000748EF"/>
    <w:p w14:paraId="3CB93AE2" w14:textId="77777777" w:rsidR="000748EF" w:rsidRPr="000748EF" w:rsidRDefault="000748EF" w:rsidP="000748EF"/>
    <w:p w14:paraId="2914B350" w14:textId="77777777" w:rsidR="000748EF" w:rsidRPr="000748EF" w:rsidRDefault="000748EF" w:rsidP="000748EF"/>
    <w:p w14:paraId="1A2FDB48" w14:textId="77777777" w:rsidR="000748EF" w:rsidRPr="000748EF" w:rsidRDefault="000748EF" w:rsidP="000748EF"/>
    <w:p w14:paraId="38FC1D1E" w14:textId="77777777" w:rsidR="000748EF" w:rsidRPr="000748EF" w:rsidRDefault="000748EF" w:rsidP="000748EF"/>
    <w:p w14:paraId="3AF5D813" w14:textId="77777777" w:rsidR="000748EF" w:rsidRPr="000748EF" w:rsidRDefault="000748EF" w:rsidP="000748EF"/>
    <w:p w14:paraId="046F1205" w14:textId="77777777" w:rsidR="000748EF" w:rsidRPr="000748EF" w:rsidRDefault="000748EF" w:rsidP="000748EF"/>
    <w:p w14:paraId="3412F760" w14:textId="77777777" w:rsidR="000748EF" w:rsidRDefault="000748EF" w:rsidP="00B0586D">
      <w:pPr>
        <w:tabs>
          <w:tab w:val="left" w:pos="13839"/>
        </w:tabs>
        <w:spacing w:after="0"/>
      </w:pPr>
    </w:p>
    <w:p w14:paraId="56A8E222" w14:textId="77777777" w:rsidR="000748EF" w:rsidRDefault="000748EF" w:rsidP="00B0586D">
      <w:pPr>
        <w:tabs>
          <w:tab w:val="left" w:pos="13839"/>
        </w:tabs>
        <w:spacing w:after="0"/>
      </w:pPr>
    </w:p>
    <w:p w14:paraId="27F81E66" w14:textId="77777777" w:rsidR="000748EF" w:rsidRDefault="000748EF" w:rsidP="00B0586D">
      <w:pPr>
        <w:tabs>
          <w:tab w:val="left" w:pos="13839"/>
        </w:tabs>
        <w:spacing w:after="0"/>
      </w:pPr>
    </w:p>
    <w:p w14:paraId="615EE1D4" w14:textId="0229DDC8" w:rsidR="00591DE2" w:rsidRDefault="000748EF" w:rsidP="00E37602">
      <w:pPr>
        <w:tabs>
          <w:tab w:val="left" w:pos="8173"/>
        </w:tabs>
        <w:spacing w:after="0"/>
      </w:pPr>
      <w:r>
        <w:tab/>
      </w:r>
      <w:r w:rsidR="00EC3251">
        <w:tab/>
      </w:r>
    </w:p>
    <w:p w14:paraId="100A685F" w14:textId="77777777" w:rsidR="00467E7D" w:rsidRPr="00F454C0" w:rsidRDefault="00467E7D" w:rsidP="00B0586D">
      <w:pPr>
        <w:pStyle w:val="WI-Heading1"/>
        <w:spacing w:before="480"/>
      </w:pPr>
      <w:r w:rsidRPr="00F454C0">
        <w:t>PURPOSE</w:t>
      </w:r>
    </w:p>
    <w:p w14:paraId="7A52BCA1" w14:textId="77777777" w:rsidR="00310181" w:rsidRPr="00EF426C" w:rsidRDefault="000845D0" w:rsidP="2E482C95">
      <w:pPr>
        <w:pStyle w:val="WI-Heading1"/>
        <w:numPr>
          <w:ilvl w:val="0"/>
          <w:numId w:val="0"/>
        </w:numPr>
        <w:ind w:left="720"/>
        <w:rPr>
          <w:rStyle w:val="cf01"/>
          <w:rFonts w:asciiTheme="minorBidi" w:eastAsiaTheme="majorEastAsia" w:hAnsiTheme="minorBidi" w:cstheme="minorBidi"/>
          <w:b w:val="0"/>
          <w:sz w:val="22"/>
          <w:szCs w:val="22"/>
          <w:lang w:bidi="he-IL"/>
        </w:rPr>
      </w:pPr>
      <w:r w:rsidRPr="2E482C95">
        <w:rPr>
          <w:rFonts w:asciiTheme="minorBidi" w:hAnsiTheme="minorBidi" w:cstheme="minorBidi"/>
        </w:rPr>
        <w:t>The purpose of this STD is to validate the Template feature functionality, ensuring that the system correctly creates, saves, and applies predefined templates for clinical workflows</w:t>
      </w:r>
      <w:r w:rsidR="00EF426C" w:rsidRPr="2E482C95">
        <w:rPr>
          <w:rFonts w:asciiTheme="minorBidi" w:hAnsiTheme="minorBidi" w:cstheme="minorBidi"/>
        </w:rPr>
        <w:t xml:space="preserve"> </w:t>
      </w:r>
      <w:r w:rsidR="00EF426C" w:rsidRPr="2E482C95">
        <w:rPr>
          <w:rFonts w:asciiTheme="minorBidi" w:eastAsia="Calibri" w:hAnsiTheme="minorBidi" w:cstheme="minorBidi"/>
          <w:color w:val="000000" w:themeColor="text1"/>
        </w:rPr>
        <w:t>for TRUPULSE™ generator with CIU V2.7.5</w:t>
      </w:r>
      <w:r w:rsidRPr="2E482C95">
        <w:rPr>
          <w:rFonts w:asciiTheme="minorBidi" w:hAnsiTheme="minorBidi" w:cstheme="minorBidi"/>
        </w:rPr>
        <w:t>.</w:t>
      </w:r>
    </w:p>
    <w:p w14:paraId="531B6E90" w14:textId="77777777" w:rsidR="003B3A8D" w:rsidRPr="003B3A8D" w:rsidRDefault="00467E7D" w:rsidP="003B3A8D">
      <w:pPr>
        <w:keepNext/>
        <w:numPr>
          <w:ilvl w:val="0"/>
          <w:numId w:val="1"/>
        </w:numPr>
        <w:spacing w:before="220" w:after="120"/>
        <w:outlineLvl w:val="0"/>
        <w:rPr>
          <w:b/>
        </w:rPr>
      </w:pPr>
      <w:r w:rsidRPr="00F454C0">
        <w:rPr>
          <w:b/>
        </w:rPr>
        <w:t>REFERENCES</w:t>
      </w:r>
    </w:p>
    <w:tbl>
      <w:tblPr>
        <w:tblpPr w:leftFromText="180" w:rightFromText="180" w:vertAnchor="text" w:horzAnchor="page" w:tblpX="1554" w:tblpY="168"/>
        <w:tblOverlap w:val="never"/>
        <w:tblW w:w="231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236"/>
        <w:gridCol w:w="7104"/>
      </w:tblGrid>
      <w:tr w:rsidR="003B3A8D" w:rsidRPr="00E47ABE" w14:paraId="16F77821" w14:textId="77777777" w:rsidTr="00012380">
        <w:trPr>
          <w:tblHeader/>
        </w:trPr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D70BD" w14:textId="77777777" w:rsidR="003B3A8D" w:rsidRPr="00E47ABE" w:rsidRDefault="003B3A8D" w:rsidP="00824920">
            <w:pPr>
              <w:spacing w:before="20" w:after="20"/>
              <w:rPr>
                <w:b/>
              </w:rPr>
            </w:pPr>
            <w:r w:rsidRPr="00E47ABE">
              <w:rPr>
                <w:b/>
              </w:rPr>
              <w:t>Reference No.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AE81D" w14:textId="77777777" w:rsidR="003B3A8D" w:rsidRPr="00E47ABE" w:rsidRDefault="003B3A8D" w:rsidP="00824920">
            <w:pPr>
              <w:spacing w:before="20" w:after="20"/>
              <w:rPr>
                <w:b/>
              </w:rPr>
            </w:pPr>
            <w:r w:rsidRPr="00E47ABE">
              <w:rPr>
                <w:b/>
              </w:rPr>
              <w:t>Title</w:t>
            </w:r>
          </w:p>
        </w:tc>
      </w:tr>
      <w:tr w:rsidR="003B3A8D" w:rsidRPr="00E47ABE" w14:paraId="1ACC3965" w14:textId="77777777" w:rsidTr="00012380"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84A6E" w14:textId="77777777" w:rsidR="003B3A8D" w:rsidRPr="00A77B73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F312C1">
              <w:t>DCP-0574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C1987" w14:textId="77777777" w:rsidR="003B3A8D" w:rsidRPr="00A77B73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F312C1">
              <w:t>Defect Management</w:t>
            </w:r>
          </w:p>
        </w:tc>
      </w:tr>
      <w:tr w:rsidR="003B3A8D" w:rsidRPr="00E47ABE" w14:paraId="24DD76FD" w14:textId="77777777" w:rsidTr="00012380"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29A01" w14:textId="77777777" w:rsidR="003B3A8D" w:rsidRPr="00A77B73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F312C1">
              <w:t>DCP008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AE8AF" w14:textId="77777777" w:rsidR="003B3A8D" w:rsidRPr="00A77B73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F312C1">
              <w:t>Protocols and Reports</w:t>
            </w:r>
          </w:p>
        </w:tc>
      </w:tr>
      <w:tr w:rsidR="003B3A8D" w:rsidRPr="00E47ABE" w14:paraId="7A42892D" w14:textId="77777777" w:rsidTr="00012380"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A93A9" w14:textId="77777777" w:rsidR="003B3A8D" w:rsidRPr="00A77B73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F312C1">
              <w:t>PDP3515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FACBB" w14:textId="77777777" w:rsidR="003B3A8D" w:rsidRPr="00A77B73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F312C1">
              <w:t>System Design Verification and Validation Plan</w:t>
            </w:r>
          </w:p>
        </w:tc>
      </w:tr>
      <w:tr w:rsidR="003B3A8D" w:rsidRPr="00E47ABE" w14:paraId="3A4CDB1B" w14:textId="77777777" w:rsidTr="00012380"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57E4E" w14:textId="3A0A880B" w:rsidR="003B3A8D" w:rsidRPr="00D62891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D62891">
              <w:t>DSWP-</w:t>
            </w:r>
            <w:r w:rsidRPr="00D62891">
              <w:rPr>
                <w:b/>
              </w:rPr>
              <w:t>ADD_PLAN_NUMBER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B5306" w14:textId="77777777" w:rsidR="003B3A8D" w:rsidRPr="00D62891" w:rsidRDefault="003B3A8D" w:rsidP="00824920">
            <w:pPr>
              <w:spacing w:before="20" w:after="20"/>
              <w:rPr>
                <w:color w:val="000000" w:themeColor="text1"/>
              </w:rPr>
            </w:pPr>
            <w:r w:rsidRPr="00D62891">
              <w:t>Device Software Test Plan</w:t>
            </w:r>
          </w:p>
        </w:tc>
      </w:tr>
      <w:tr w:rsidR="003B3A8D" w:rsidRPr="00E47ABE" w14:paraId="26E2D676" w14:textId="77777777" w:rsidTr="00012380"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E710D" w14:textId="6D6CC4C5" w:rsidR="003B3A8D" w:rsidRPr="00D62891" w:rsidRDefault="00FC10BA" w:rsidP="00824920">
            <w:pPr>
              <w:spacing w:before="20" w:after="20"/>
              <w:rPr>
                <w:rtl/>
                <w:lang w:bidi="he-IL"/>
              </w:rPr>
            </w:pPr>
            <w:r w:rsidRPr="00D62891">
              <w:rPr>
                <w:lang w:bidi="he-IL"/>
              </w:rPr>
              <w:t>ADD_DOC_STD#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3DC2F" w14:textId="49F2B28E" w:rsidR="003B3A8D" w:rsidRPr="00D62891" w:rsidRDefault="003B3A8D" w:rsidP="00824920">
            <w:pPr>
              <w:spacing w:before="20" w:after="20"/>
            </w:pPr>
            <w:r w:rsidRPr="00D62891">
              <w:t>Software Verification Test ADD_DOC_RECORD</w:t>
            </w:r>
            <w:r w:rsidR="008021F4" w:rsidRPr="00D62891">
              <w:t xml:space="preserve"> </w:t>
            </w:r>
            <w:r w:rsidRPr="00D62891">
              <w:t>for TRUPULSE™ Generator with CIU</w:t>
            </w:r>
          </w:p>
        </w:tc>
      </w:tr>
      <w:tr w:rsidR="0099417C" w:rsidRPr="00E47ABE" w14:paraId="4EE4F05D" w14:textId="77777777" w:rsidTr="00012380">
        <w:tc>
          <w:tcPr>
            <w:tcW w:w="12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F4F53" w14:textId="440CD973" w:rsidR="0099417C" w:rsidRPr="00D62891" w:rsidRDefault="0099417C" w:rsidP="0099417C">
            <w:pPr>
              <w:spacing w:before="20" w:after="20"/>
              <w:rPr>
                <w:lang w:bidi="he-IL"/>
              </w:rPr>
            </w:pPr>
            <w:r w:rsidRPr="00D62891">
              <w:rPr>
                <w:lang w:bidi="he-IL"/>
              </w:rPr>
              <w:t>ADD_</w:t>
            </w:r>
            <w:r w:rsidR="008C044C" w:rsidRPr="00D62891">
              <w:rPr>
                <w:lang w:bidi="he-IL"/>
              </w:rPr>
              <w:t>PROTOCOL_NUMBER</w:t>
            </w:r>
            <w:r w:rsidR="008C205F" w:rsidRPr="00D62891">
              <w:rPr>
                <w:lang w:bidi="he-IL"/>
              </w:rPr>
              <w:t>#</w:t>
            </w:r>
          </w:p>
        </w:tc>
        <w:tc>
          <w:tcPr>
            <w:tcW w:w="37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2C3F8" w14:textId="7A8B447C" w:rsidR="0099417C" w:rsidRPr="00D62891" w:rsidRDefault="0099417C" w:rsidP="00E04973">
            <w:pPr>
              <w:spacing w:before="20" w:after="20"/>
            </w:pPr>
            <w:r w:rsidRPr="00D62891">
              <w:t xml:space="preserve">Software Verification Test </w:t>
            </w:r>
            <w:r w:rsidR="0074763F" w:rsidRPr="00D62891">
              <w:t>Protocol</w:t>
            </w:r>
            <w:r w:rsidRPr="00D62891">
              <w:t xml:space="preserve"> for TRUPULSE™ Generator with CIU</w:t>
            </w:r>
            <w:r w:rsidR="00653DD6" w:rsidRPr="00D62891">
              <w:t xml:space="preserve"> </w:t>
            </w:r>
            <w:r w:rsidR="00E04973" w:rsidRPr="00D62891">
              <w:t>TO_BE_DELETED_ROW</w:t>
            </w:r>
          </w:p>
        </w:tc>
      </w:tr>
    </w:tbl>
    <w:p w14:paraId="674A291C" w14:textId="77777777" w:rsidR="003B3A8D" w:rsidRPr="003B3A8D" w:rsidRDefault="003B3A8D" w:rsidP="00922D8C">
      <w:pPr>
        <w:keepNext/>
        <w:spacing w:before="220" w:after="120"/>
        <w:outlineLvl w:val="0"/>
        <w:rPr>
          <w:b/>
        </w:rPr>
      </w:pPr>
    </w:p>
    <w:p w14:paraId="2317F283" w14:textId="77777777" w:rsidR="00467E7D" w:rsidRDefault="00467E7D" w:rsidP="00B0586D">
      <w:pPr>
        <w:ind w:left="720"/>
        <w:rPr>
          <w:color w:val="000000" w:themeColor="text1"/>
        </w:rPr>
      </w:pPr>
    </w:p>
    <w:p w14:paraId="455E8CB7" w14:textId="77777777" w:rsidR="00922D8C" w:rsidRDefault="00922D8C" w:rsidP="00E37602">
      <w:pPr>
        <w:rPr>
          <w:color w:val="000000" w:themeColor="text1"/>
        </w:rPr>
      </w:pPr>
    </w:p>
    <w:p w14:paraId="57491A87" w14:textId="77777777" w:rsidR="00922D8C" w:rsidRDefault="00922D8C" w:rsidP="00B0586D">
      <w:pPr>
        <w:ind w:left="720"/>
        <w:rPr>
          <w:color w:val="000000" w:themeColor="text1"/>
        </w:rPr>
      </w:pPr>
    </w:p>
    <w:p w14:paraId="6AF9BEDF" w14:textId="77777777" w:rsidR="00E37602" w:rsidRDefault="00E37602" w:rsidP="00B0586D">
      <w:pPr>
        <w:ind w:left="720"/>
        <w:rPr>
          <w:color w:val="000000" w:themeColor="text1"/>
        </w:rPr>
      </w:pPr>
    </w:p>
    <w:p w14:paraId="5A7E48D0" w14:textId="77777777" w:rsidR="0099417C" w:rsidRDefault="0099417C" w:rsidP="00B0586D">
      <w:pPr>
        <w:ind w:left="720"/>
        <w:rPr>
          <w:color w:val="000000" w:themeColor="text1"/>
        </w:rPr>
      </w:pPr>
    </w:p>
    <w:p w14:paraId="7B2DD69E" w14:textId="77777777" w:rsidR="00E37602" w:rsidRDefault="00E37602" w:rsidP="00D41095">
      <w:pPr>
        <w:rPr>
          <w:color w:val="000000" w:themeColor="text1"/>
        </w:rPr>
      </w:pPr>
    </w:p>
    <w:p w14:paraId="2A8B82EA" w14:textId="77777777" w:rsidR="00922D8C" w:rsidRPr="00922D8C" w:rsidRDefault="00922D8C" w:rsidP="00922D8C">
      <w:pPr>
        <w:keepNext/>
        <w:numPr>
          <w:ilvl w:val="0"/>
          <w:numId w:val="1"/>
        </w:numPr>
        <w:spacing w:before="220" w:after="120"/>
        <w:outlineLvl w:val="0"/>
        <w:rPr>
          <w:b/>
        </w:rPr>
      </w:pPr>
      <w:r>
        <w:rPr>
          <w:b/>
        </w:rPr>
        <w:t>TESTING FACILITY and TEST ENGINEER DETAILS</w:t>
      </w:r>
    </w:p>
    <w:tbl>
      <w:tblPr>
        <w:tblW w:w="4587" w:type="pct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0"/>
        <w:gridCol w:w="4949"/>
        <w:gridCol w:w="2298"/>
        <w:gridCol w:w="2651"/>
        <w:gridCol w:w="4322"/>
      </w:tblGrid>
      <w:tr w:rsidR="00467E7D" w14:paraId="173355C8" w14:textId="77777777" w:rsidTr="00012380">
        <w:trPr>
          <w:cantSplit/>
          <w:trHeight w:val="440"/>
        </w:trPr>
        <w:tc>
          <w:tcPr>
            <w:tcW w:w="1535" w:type="pct"/>
            <w:tcBorders>
              <w:right w:val="single" w:sz="4" w:space="0" w:color="auto"/>
            </w:tcBorders>
          </w:tcPr>
          <w:p w14:paraId="452A04A1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Person(s) Conducting Test Signature:</w:t>
            </w:r>
          </w:p>
        </w:tc>
        <w:tc>
          <w:tcPr>
            <w:tcW w:w="1206" w:type="pct"/>
            <w:tcBorders>
              <w:left w:val="single" w:sz="4" w:space="0" w:color="auto"/>
            </w:tcBorders>
          </w:tcPr>
          <w:p w14:paraId="7800621C" w14:textId="77777777" w:rsidR="00467E7D" w:rsidRDefault="00467E7D" w:rsidP="00B0586D">
            <w:pPr>
              <w:pStyle w:val="Header"/>
            </w:pPr>
            <w:r>
              <w:rPr>
                <w:b/>
                <w:bCs/>
              </w:rPr>
              <w:t>Print Name:</w:t>
            </w:r>
          </w:p>
          <w:p w14:paraId="41C0D345" w14:textId="77777777" w:rsidR="00467E7D" w:rsidRDefault="00467E7D" w:rsidP="00B0586D">
            <w:pPr>
              <w:pStyle w:val="Header"/>
              <w:rPr>
                <w:b/>
                <w:bCs/>
              </w:rPr>
            </w:pPr>
          </w:p>
          <w:p w14:paraId="1D75C4BA" w14:textId="77777777" w:rsidR="00730041" w:rsidRDefault="00730041" w:rsidP="00B0586D">
            <w:pPr>
              <w:pStyle w:val="Header"/>
              <w:rPr>
                <w:b/>
                <w:bCs/>
              </w:rPr>
            </w:pPr>
          </w:p>
        </w:tc>
        <w:tc>
          <w:tcPr>
            <w:tcW w:w="560" w:type="pct"/>
          </w:tcPr>
          <w:p w14:paraId="4A08D20F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Initials:</w:t>
            </w:r>
          </w:p>
        </w:tc>
        <w:tc>
          <w:tcPr>
            <w:tcW w:w="646" w:type="pct"/>
          </w:tcPr>
          <w:p w14:paraId="4F6F7605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Date of Test:</w:t>
            </w:r>
          </w:p>
        </w:tc>
        <w:tc>
          <w:tcPr>
            <w:tcW w:w="1053" w:type="pct"/>
          </w:tcPr>
          <w:p w14:paraId="020F7F3A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Facility &amp; Location:</w:t>
            </w:r>
          </w:p>
          <w:p w14:paraId="27908CA5" w14:textId="77777777" w:rsidR="00467E7D" w:rsidRDefault="00467E7D" w:rsidP="00B0586D">
            <w:pPr>
              <w:pStyle w:val="Header"/>
              <w:rPr>
                <w:b/>
              </w:rPr>
            </w:pPr>
          </w:p>
          <w:p w14:paraId="6F704EBD" w14:textId="77777777" w:rsidR="00467E7D" w:rsidRDefault="00467E7D" w:rsidP="00B0586D">
            <w:pPr>
              <w:pStyle w:val="Header"/>
              <w:rPr>
                <w:b/>
              </w:rPr>
            </w:pPr>
          </w:p>
          <w:p w14:paraId="42898D5D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Test Cycle Number:</w:t>
            </w:r>
          </w:p>
          <w:p w14:paraId="3201076C" w14:textId="77777777" w:rsidR="00467E7D" w:rsidRDefault="00467E7D" w:rsidP="00B0586D">
            <w:pPr>
              <w:pStyle w:val="Header"/>
              <w:rPr>
                <w:b/>
              </w:rPr>
            </w:pPr>
          </w:p>
          <w:p w14:paraId="6C867D85" w14:textId="77777777" w:rsidR="00467E7D" w:rsidRDefault="00467E7D" w:rsidP="00B0586D">
            <w:pPr>
              <w:pStyle w:val="Header"/>
              <w:rPr>
                <w:b/>
              </w:rPr>
            </w:pPr>
          </w:p>
          <w:p w14:paraId="7E8A357F" w14:textId="77777777" w:rsidR="00467E7D" w:rsidRPr="007A0CD4" w:rsidRDefault="00467E7D" w:rsidP="00B0586D">
            <w:pPr>
              <w:pStyle w:val="Header"/>
              <w:rPr>
                <w:b/>
              </w:rPr>
            </w:pPr>
          </w:p>
        </w:tc>
      </w:tr>
      <w:tr w:rsidR="00467E7D" w14:paraId="6937DAAA" w14:textId="77777777" w:rsidTr="00012380">
        <w:trPr>
          <w:cantSplit/>
          <w:trHeight w:val="440"/>
        </w:trPr>
        <w:tc>
          <w:tcPr>
            <w:tcW w:w="1535" w:type="pct"/>
            <w:tcBorders>
              <w:right w:val="single" w:sz="4" w:space="0" w:color="auto"/>
            </w:tcBorders>
          </w:tcPr>
          <w:p w14:paraId="276E8AE3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Person Reviewing Test Signature:</w:t>
            </w:r>
          </w:p>
        </w:tc>
        <w:tc>
          <w:tcPr>
            <w:tcW w:w="1206" w:type="pct"/>
            <w:tcBorders>
              <w:left w:val="single" w:sz="4" w:space="0" w:color="auto"/>
            </w:tcBorders>
          </w:tcPr>
          <w:p w14:paraId="56D2E6E7" w14:textId="77777777" w:rsidR="00467E7D" w:rsidRDefault="00467E7D" w:rsidP="00B0586D">
            <w:pPr>
              <w:pStyle w:val="Header"/>
            </w:pPr>
            <w:r>
              <w:rPr>
                <w:b/>
                <w:bCs/>
              </w:rPr>
              <w:t>Print Name:</w:t>
            </w:r>
          </w:p>
          <w:p w14:paraId="73F10DD9" w14:textId="77777777" w:rsidR="00467E7D" w:rsidRDefault="00467E7D" w:rsidP="00B0586D">
            <w:pPr>
              <w:pStyle w:val="Header"/>
              <w:rPr>
                <w:b/>
                <w:bCs/>
              </w:rPr>
            </w:pPr>
          </w:p>
        </w:tc>
        <w:tc>
          <w:tcPr>
            <w:tcW w:w="560" w:type="pct"/>
          </w:tcPr>
          <w:p w14:paraId="01AD272F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Initials:</w:t>
            </w:r>
          </w:p>
        </w:tc>
        <w:tc>
          <w:tcPr>
            <w:tcW w:w="646" w:type="pct"/>
          </w:tcPr>
          <w:p w14:paraId="6AC4F889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Date of Review:</w:t>
            </w:r>
          </w:p>
        </w:tc>
        <w:tc>
          <w:tcPr>
            <w:tcW w:w="1053" w:type="pct"/>
          </w:tcPr>
          <w:p w14:paraId="217F7E09" w14:textId="77777777" w:rsidR="00467E7D" w:rsidRDefault="00467E7D" w:rsidP="00B0586D">
            <w:pPr>
              <w:pStyle w:val="Header"/>
              <w:rPr>
                <w:b/>
              </w:rPr>
            </w:pPr>
            <w:r>
              <w:rPr>
                <w:b/>
              </w:rPr>
              <w:t>Final Assessment:</w:t>
            </w:r>
            <w:r w:rsidR="004C0EC0">
              <w:rPr>
                <w:b/>
              </w:rPr>
              <w:br/>
            </w:r>
          </w:p>
          <w:p w14:paraId="3312D6CB" w14:textId="77777777" w:rsidR="00467E7D" w:rsidRDefault="00467E7D" w:rsidP="00B0586D">
            <w:pPr>
              <w:pStyle w:val="Header"/>
            </w:pPr>
            <w:r w:rsidRPr="0062156E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56E">
              <w:instrText xml:space="preserve"> FORMCHECKBOX </w:instrText>
            </w:r>
            <w:r w:rsidRPr="0062156E">
              <w:fldChar w:fldCharType="separate"/>
            </w:r>
            <w:r w:rsidRPr="0062156E">
              <w:fldChar w:fldCharType="end"/>
            </w:r>
            <w:r>
              <w:t xml:space="preserve"> Pass</w:t>
            </w:r>
          </w:p>
          <w:p w14:paraId="74C6F412" w14:textId="77777777" w:rsidR="00467E7D" w:rsidRDefault="00467E7D" w:rsidP="00B0586D">
            <w:pPr>
              <w:pStyle w:val="Header"/>
            </w:pPr>
          </w:p>
          <w:p w14:paraId="0F8E5DF0" w14:textId="77777777" w:rsidR="00467E7D" w:rsidRDefault="00467E7D" w:rsidP="00B0586D">
            <w:pPr>
              <w:pStyle w:val="Header"/>
            </w:pPr>
            <w:r w:rsidRPr="0062156E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56E">
              <w:instrText xml:space="preserve"> FORMCHECKBOX </w:instrText>
            </w:r>
            <w:r w:rsidRPr="0062156E">
              <w:fldChar w:fldCharType="separate"/>
            </w:r>
            <w:r w:rsidRPr="0062156E">
              <w:fldChar w:fldCharType="end"/>
            </w:r>
            <w:r>
              <w:t xml:space="preserve"> Pass with Deviation</w:t>
            </w:r>
          </w:p>
          <w:p w14:paraId="63B67C5A" w14:textId="77777777" w:rsidR="00467E7D" w:rsidRDefault="00467E7D" w:rsidP="00B0586D">
            <w:pPr>
              <w:pStyle w:val="Header"/>
            </w:pPr>
          </w:p>
          <w:p w14:paraId="6ACD836D" w14:textId="77777777" w:rsidR="00467E7D" w:rsidRPr="007A0CD4" w:rsidRDefault="00467E7D" w:rsidP="00B0586D">
            <w:pPr>
              <w:pStyle w:val="Header"/>
              <w:rPr>
                <w:b/>
              </w:rPr>
            </w:pPr>
            <w:r w:rsidRPr="0062156E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56E">
              <w:instrText xml:space="preserve"> FORMCHECKBOX </w:instrText>
            </w:r>
            <w:r w:rsidRPr="0062156E">
              <w:fldChar w:fldCharType="separate"/>
            </w:r>
            <w:r w:rsidRPr="0062156E">
              <w:fldChar w:fldCharType="end"/>
            </w:r>
            <w:r>
              <w:t xml:space="preserve"> Fail</w:t>
            </w:r>
          </w:p>
        </w:tc>
      </w:tr>
    </w:tbl>
    <w:p w14:paraId="28B6B8AC" w14:textId="77777777" w:rsidR="006B27E1" w:rsidRDefault="006B27E1" w:rsidP="006B27E1">
      <w:pPr>
        <w:keepNext/>
        <w:spacing w:before="220" w:after="120"/>
        <w:ind w:left="720"/>
        <w:outlineLvl w:val="0"/>
        <w:rPr>
          <w:b/>
        </w:rPr>
      </w:pPr>
    </w:p>
    <w:p w14:paraId="1ECCA585" w14:textId="2F3F413E" w:rsidR="00467E7D" w:rsidRDefault="00467E7D" w:rsidP="00B0586D">
      <w:pPr>
        <w:keepNext/>
        <w:numPr>
          <w:ilvl w:val="0"/>
          <w:numId w:val="1"/>
        </w:numPr>
        <w:spacing w:before="220" w:after="120"/>
        <w:outlineLvl w:val="0"/>
        <w:rPr>
          <w:b/>
        </w:rPr>
      </w:pPr>
      <w:r>
        <w:rPr>
          <w:b/>
        </w:rPr>
        <w:t>TEST SETUP</w:t>
      </w:r>
    </w:p>
    <w:p w14:paraId="2BF6992A" w14:textId="780E70ED" w:rsidR="004E13ED" w:rsidRPr="003F4D71" w:rsidRDefault="004E13ED" w:rsidP="003F4D71">
      <w:pPr>
        <w:ind w:left="720"/>
        <w:rPr>
          <w:color w:val="000000" w:themeColor="text1"/>
        </w:rPr>
      </w:pPr>
      <w:r w:rsidRPr="2E482C95">
        <w:rPr>
          <w:color w:val="000000" w:themeColor="text1"/>
        </w:rPr>
        <w:t>The t</w:t>
      </w:r>
      <w:r>
        <w:t>est configuration information for this STD can be found in the Software Verification Test Protocol</w:t>
      </w:r>
      <w:r w:rsidRPr="2E482C95">
        <w:rPr>
          <w:color w:val="000000" w:themeColor="text1"/>
        </w:rPr>
        <w:t xml:space="preserve"> </w:t>
      </w:r>
      <w:r w:rsidR="00310181" w:rsidRPr="2E482C95">
        <w:rPr>
          <w:color w:val="000000" w:themeColor="text1"/>
        </w:rPr>
        <w:t>(</w:t>
      </w:r>
      <w:r w:rsidR="003F4D71" w:rsidRPr="00D62891">
        <w:rPr>
          <w:color w:val="000000" w:themeColor="text1"/>
        </w:rPr>
        <w:t>ADD_PROTOCOL_NUMBER#</w:t>
      </w:r>
      <w:r w:rsidR="00310181" w:rsidRPr="00D62891">
        <w:rPr>
          <w:color w:val="000000" w:themeColor="text1"/>
        </w:rPr>
        <w:t>)</w:t>
      </w:r>
      <w:r w:rsidRPr="00D62891">
        <w:t>.</w:t>
      </w:r>
    </w:p>
    <w:p w14:paraId="2E5E9C6D" w14:textId="77777777" w:rsidR="008B2118" w:rsidRDefault="008B2118" w:rsidP="00B0586D">
      <w:pPr>
        <w:ind w:left="72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EA3D5F7" w14:textId="77777777" w:rsidR="00467E7D" w:rsidRDefault="00467E7D" w:rsidP="00B0586D">
      <w:pPr>
        <w:keepNext/>
        <w:numPr>
          <w:ilvl w:val="0"/>
          <w:numId w:val="1"/>
        </w:numPr>
        <w:spacing w:before="220" w:after="120"/>
        <w:outlineLvl w:val="0"/>
        <w:rPr>
          <w:b/>
        </w:rPr>
      </w:pPr>
      <w:r>
        <w:rPr>
          <w:b/>
        </w:rPr>
        <w:lastRenderedPageBreak/>
        <w:t>TEST EQUIPMENTS</w:t>
      </w:r>
    </w:p>
    <w:p w14:paraId="6E5452CC" w14:textId="77777777" w:rsidR="00076EF8" w:rsidRPr="00D50973" w:rsidRDefault="00076EF8" w:rsidP="00B0586D">
      <w:pPr>
        <w:spacing w:after="0"/>
        <w:rPr>
          <w:rFonts w:eastAsia="Times New Roman" w:cs="Times New Roman"/>
          <w:color w:val="000000" w:themeColor="text1"/>
          <w:sz w:val="2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580"/>
        <w:gridCol w:w="4447"/>
        <w:gridCol w:w="4447"/>
        <w:gridCol w:w="4447"/>
        <w:gridCol w:w="4447"/>
      </w:tblGrid>
      <w:tr w:rsidR="00076EF8" w14:paraId="7F6005EE" w14:textId="77777777" w:rsidTr="00D50973">
        <w:trPr>
          <w:trHeight w:val="230"/>
          <w:jc w:val="center"/>
        </w:trPr>
        <w:tc>
          <w:tcPr>
            <w:tcW w:w="0" w:type="auto"/>
            <w:gridSpan w:val="5"/>
            <w:shd w:val="clear" w:color="auto" w:fill="BFBFBF" w:themeFill="background1" w:themeFillShade="BF"/>
            <w:vAlign w:val="center"/>
          </w:tcPr>
          <w:p w14:paraId="33F955DE" w14:textId="77777777" w:rsidR="00076EF8" w:rsidRPr="00D50973" w:rsidRDefault="00076EF8" w:rsidP="00B0586D">
            <w:pPr>
              <w:spacing w:after="112"/>
              <w:rPr>
                <w:b/>
                <w:color w:val="000000" w:themeColor="text1"/>
                <w:sz w:val="30"/>
                <w:szCs w:val="30"/>
              </w:rPr>
            </w:pPr>
            <w:r w:rsidRPr="00D50973">
              <w:rPr>
                <w:b/>
                <w:color w:val="000000" w:themeColor="text1"/>
                <w:sz w:val="30"/>
                <w:szCs w:val="30"/>
              </w:rPr>
              <w:t>Test Equipment and Devices:</w:t>
            </w:r>
          </w:p>
        </w:tc>
      </w:tr>
      <w:tr w:rsidR="008B2118" w14:paraId="4CB218BC" w14:textId="77777777" w:rsidTr="00E63028">
        <w:trPr>
          <w:trHeight w:val="534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21D064F6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 w:rsidRPr="004D22F4">
              <w:rPr>
                <w:b/>
                <w:bCs/>
              </w:rPr>
              <w:t>Component</w:t>
            </w:r>
            <w:r w:rsidR="008B2118">
              <w:rPr>
                <w:b/>
                <w:bCs/>
              </w:rPr>
              <w:br/>
            </w:r>
            <w:r>
              <w:rPr>
                <w:b/>
                <w:bCs/>
              </w:rPr>
              <w:t>(Devices Under Test (DUT))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2BE019D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 w:rsidRPr="004D22F4">
              <w:rPr>
                <w:b/>
                <w:bCs/>
              </w:rPr>
              <w:t>Part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E50D27A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DA7887B" w14:textId="77777777" w:rsidR="00076EF8" w:rsidRDefault="00076EF8" w:rsidP="00B0586D">
            <w:pPr>
              <w:spacing w:after="8"/>
            </w:pPr>
            <w:r>
              <w:rPr>
                <w:b/>
                <w:bCs/>
              </w:rPr>
              <w:t>Serial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F2BC1AD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>
              <w:rPr>
                <w:b/>
                <w:bCs/>
              </w:rPr>
              <w:t>Calibration Due Date</w:t>
            </w:r>
          </w:p>
        </w:tc>
      </w:tr>
      <w:tr w:rsidR="00E63028" w14:paraId="6A6AF4C5" w14:textId="77777777" w:rsidTr="00E63028">
        <w:trPr>
          <w:trHeight w:val="420"/>
          <w:jc w:val="center"/>
        </w:trPr>
        <w:tc>
          <w:tcPr>
            <w:tcW w:w="0" w:type="auto"/>
          </w:tcPr>
          <w:p w14:paraId="676BCD1F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2DA8FC86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46EC677D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764AF2D6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3452E012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</w:tr>
      <w:tr w:rsidR="00E63028" w14:paraId="63CBFF04" w14:textId="77777777" w:rsidTr="00E63028">
        <w:trPr>
          <w:trHeight w:val="420"/>
          <w:jc w:val="center"/>
        </w:trPr>
        <w:tc>
          <w:tcPr>
            <w:tcW w:w="0" w:type="auto"/>
          </w:tcPr>
          <w:p w14:paraId="243D086D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547915CA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4445B834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41B88A38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5F9B4C53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</w:tr>
      <w:tr w:rsidR="00E63028" w14:paraId="0FA391A4" w14:textId="77777777" w:rsidTr="00E63028">
        <w:trPr>
          <w:trHeight w:val="420"/>
          <w:jc w:val="center"/>
        </w:trPr>
        <w:tc>
          <w:tcPr>
            <w:tcW w:w="0" w:type="auto"/>
          </w:tcPr>
          <w:p w14:paraId="240327C1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2818CEC9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5AC1CD49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57ED424F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4415B3E8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</w:tr>
      <w:tr w:rsidR="00E63028" w14:paraId="24FF301E" w14:textId="77777777" w:rsidTr="00E63028">
        <w:trPr>
          <w:trHeight w:val="420"/>
          <w:jc w:val="center"/>
        </w:trPr>
        <w:tc>
          <w:tcPr>
            <w:tcW w:w="0" w:type="auto"/>
          </w:tcPr>
          <w:p w14:paraId="11170990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3BD689A4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306B387D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1C62DA12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  <w:tc>
          <w:tcPr>
            <w:tcW w:w="0" w:type="auto"/>
          </w:tcPr>
          <w:p w14:paraId="1754A308" w14:textId="77777777" w:rsidR="00E63028" w:rsidRDefault="00E63028" w:rsidP="00B0586D">
            <w:pPr>
              <w:spacing w:after="100"/>
            </w:pPr>
            <w:r w:rsidRPr="009648D1">
              <w:t>To be recorded in the report of this protocol</w:t>
            </w:r>
          </w:p>
        </w:tc>
      </w:tr>
      <w:tr w:rsidR="008B2118" w14:paraId="22167DB6" w14:textId="77777777" w:rsidTr="00E63028">
        <w:trPr>
          <w:trHeight w:val="420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E5A9F1" w14:textId="77777777" w:rsidR="008E56CF" w:rsidRPr="00D50973" w:rsidRDefault="008E56CF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>Cables and accessories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1B5617C" w14:textId="77777777" w:rsidR="008E56CF" w:rsidRPr="00D50973" w:rsidRDefault="008E56CF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>Part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669B147" w14:textId="77777777" w:rsidR="008E56CF" w:rsidRPr="00D50973" w:rsidRDefault="008E56CF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>Manufacturer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FC2EBD2" w14:textId="77777777" w:rsidR="008E56CF" w:rsidRPr="00D50973" w:rsidRDefault="008E56CF" w:rsidP="00B0586D">
            <w:pPr>
              <w:spacing w:after="8"/>
              <w:rPr>
                <w:b/>
                <w:bCs/>
              </w:rPr>
            </w:pPr>
            <w:r w:rsidRPr="00A51064">
              <w:rPr>
                <w:b/>
                <w:bCs/>
              </w:rPr>
              <w:t>Serial Number</w:t>
            </w:r>
            <w:r w:rsidRPr="0017070D">
              <w:rPr>
                <w:b/>
                <w:bCs/>
              </w:rPr>
              <w:t>/ LOT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3DDE13B" w14:textId="77777777" w:rsidR="008E56CF" w:rsidRPr="00D50973" w:rsidRDefault="008E56CF" w:rsidP="00B0586D">
            <w:pPr>
              <w:spacing w:after="8"/>
              <w:rPr>
                <w:b/>
                <w:bCs/>
              </w:rPr>
            </w:pPr>
            <w:r>
              <w:rPr>
                <w:b/>
                <w:bCs/>
              </w:rPr>
              <w:t>Calibration Due Date</w:t>
            </w:r>
          </w:p>
        </w:tc>
      </w:tr>
      <w:tr w:rsidR="00E63028" w14:paraId="1F138FCF" w14:textId="77777777" w:rsidTr="00E63028">
        <w:trPr>
          <w:trHeight w:val="420"/>
          <w:jc w:val="center"/>
        </w:trPr>
        <w:tc>
          <w:tcPr>
            <w:tcW w:w="0" w:type="auto"/>
          </w:tcPr>
          <w:p w14:paraId="53E16A89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09C0E530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482506A1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4F7C1E10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679A21E7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</w:tr>
      <w:tr w:rsidR="00E63028" w14:paraId="565D4323" w14:textId="77777777" w:rsidTr="00E63028">
        <w:trPr>
          <w:trHeight w:val="420"/>
          <w:jc w:val="center"/>
        </w:trPr>
        <w:tc>
          <w:tcPr>
            <w:tcW w:w="0" w:type="auto"/>
          </w:tcPr>
          <w:p w14:paraId="4C80B976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0157C5BA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1F492C97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5540634A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222DE956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</w:tr>
      <w:tr w:rsidR="00E63028" w14:paraId="1B176C40" w14:textId="77777777" w:rsidTr="00E63028">
        <w:trPr>
          <w:trHeight w:val="420"/>
          <w:jc w:val="center"/>
        </w:trPr>
        <w:tc>
          <w:tcPr>
            <w:tcW w:w="0" w:type="auto"/>
          </w:tcPr>
          <w:p w14:paraId="52E566B6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45A23B85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7BD22A44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48AC6172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18233E3D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</w:tr>
      <w:tr w:rsidR="00E63028" w14:paraId="17B2BB1A" w14:textId="77777777" w:rsidTr="00E63028">
        <w:trPr>
          <w:trHeight w:val="420"/>
          <w:jc w:val="center"/>
        </w:trPr>
        <w:tc>
          <w:tcPr>
            <w:tcW w:w="0" w:type="auto"/>
          </w:tcPr>
          <w:p w14:paraId="6CA08EAA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668E1188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73437F52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7F7862B9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  <w:tc>
          <w:tcPr>
            <w:tcW w:w="0" w:type="auto"/>
          </w:tcPr>
          <w:p w14:paraId="48704FD0" w14:textId="77777777" w:rsidR="00E63028" w:rsidRDefault="00E63028" w:rsidP="00B0586D">
            <w:pPr>
              <w:spacing w:after="100"/>
            </w:pPr>
            <w:r w:rsidRPr="00426816">
              <w:t>To be recorded in the report of this protocol</w:t>
            </w:r>
          </w:p>
        </w:tc>
      </w:tr>
      <w:tr w:rsidR="00076EF8" w14:paraId="7D0B44CE" w14:textId="77777777" w:rsidTr="00D50973">
        <w:trPr>
          <w:trHeight w:val="218"/>
          <w:jc w:val="center"/>
        </w:trPr>
        <w:tc>
          <w:tcPr>
            <w:tcW w:w="0" w:type="auto"/>
            <w:gridSpan w:val="5"/>
            <w:shd w:val="clear" w:color="auto" w:fill="BFBFBF" w:themeFill="background1" w:themeFillShade="BF"/>
          </w:tcPr>
          <w:p w14:paraId="3EC0946F" w14:textId="77777777" w:rsidR="00076EF8" w:rsidRDefault="00076EF8" w:rsidP="00B0586D">
            <w:pPr>
              <w:spacing w:after="0"/>
            </w:pPr>
          </w:p>
        </w:tc>
      </w:tr>
      <w:tr w:rsidR="008B2118" w14:paraId="22E6F5ED" w14:textId="77777777" w:rsidTr="00E63028">
        <w:trPr>
          <w:trHeight w:val="553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345B94EA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 w:rsidRPr="004D22F4">
              <w:rPr>
                <w:b/>
                <w:bCs/>
              </w:rPr>
              <w:t>System</w:t>
            </w:r>
            <w:r w:rsidR="008B2118">
              <w:rPr>
                <w:b/>
                <w:bCs/>
              </w:rPr>
              <w:br/>
            </w:r>
            <w:r>
              <w:rPr>
                <w:b/>
                <w:bCs/>
              </w:rPr>
              <w:t>(External Systems Connected to the DUT)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86C9513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 w:rsidRPr="004D22F4">
              <w:rPr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89FB8FE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 w:rsidRPr="004D22F4">
              <w:rPr>
                <w:b/>
                <w:bCs/>
              </w:rPr>
              <w:t>Version/Revision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288BFDD" w14:textId="77777777" w:rsidR="00076EF8" w:rsidRPr="00A51064" w:rsidRDefault="00076EF8" w:rsidP="00B0586D">
            <w:pPr>
              <w:spacing w:after="8"/>
              <w:rPr>
                <w:b/>
                <w:bCs/>
              </w:rPr>
            </w:pPr>
            <w:r w:rsidRPr="00A51064">
              <w:rPr>
                <w:b/>
                <w:bCs/>
              </w:rPr>
              <w:t>Serial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3356816" w14:textId="77777777" w:rsidR="00076EF8" w:rsidRDefault="00076EF8" w:rsidP="00B0586D">
            <w:pPr>
              <w:spacing w:after="8"/>
            </w:pPr>
            <w:r>
              <w:rPr>
                <w:b/>
                <w:bCs/>
              </w:rPr>
              <w:t>Calibration Due Date</w:t>
            </w:r>
          </w:p>
        </w:tc>
      </w:tr>
      <w:tr w:rsidR="00E63028" w14:paraId="6E0762E0" w14:textId="77777777" w:rsidTr="00E63028">
        <w:trPr>
          <w:trHeight w:val="420"/>
          <w:jc w:val="center"/>
        </w:trPr>
        <w:tc>
          <w:tcPr>
            <w:tcW w:w="0" w:type="auto"/>
          </w:tcPr>
          <w:p w14:paraId="11754816" w14:textId="77777777" w:rsidR="00E63028" w:rsidRPr="0033684A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5B5B364D" w14:textId="77777777" w:rsidR="00E63028" w:rsidRPr="0033684A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553F1EA8" w14:textId="77777777" w:rsidR="00E63028" w:rsidRPr="0033684A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71880871" w14:textId="77777777" w:rsidR="00E63028" w:rsidRPr="0033684A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0AB8C918" w14:textId="77777777" w:rsidR="00E63028" w:rsidRPr="0033684A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</w:tr>
      <w:tr w:rsidR="00E63028" w14:paraId="67DF8052" w14:textId="77777777" w:rsidTr="00E63028">
        <w:trPr>
          <w:trHeight w:val="420"/>
          <w:jc w:val="center"/>
        </w:trPr>
        <w:tc>
          <w:tcPr>
            <w:tcW w:w="0" w:type="auto"/>
          </w:tcPr>
          <w:p w14:paraId="2C691E51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57BCD57A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0256912D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4E0C1562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409D269F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</w:tr>
      <w:tr w:rsidR="00E63028" w14:paraId="1E308405" w14:textId="77777777" w:rsidTr="00E63028">
        <w:trPr>
          <w:trHeight w:val="420"/>
          <w:jc w:val="center"/>
        </w:trPr>
        <w:tc>
          <w:tcPr>
            <w:tcW w:w="0" w:type="auto"/>
          </w:tcPr>
          <w:p w14:paraId="044AAC79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3FC759E6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5DD0B261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2A582DAC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13DCF1AF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</w:tr>
      <w:tr w:rsidR="00E63028" w14:paraId="2688C1F3" w14:textId="77777777" w:rsidTr="00E63028">
        <w:trPr>
          <w:trHeight w:val="420"/>
          <w:jc w:val="center"/>
        </w:trPr>
        <w:tc>
          <w:tcPr>
            <w:tcW w:w="0" w:type="auto"/>
          </w:tcPr>
          <w:p w14:paraId="46456532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6F47FD89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37D670D3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38B31277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48D82178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</w:tr>
      <w:tr w:rsidR="00E63028" w14:paraId="1F721B67" w14:textId="77777777" w:rsidTr="00E63028">
        <w:trPr>
          <w:trHeight w:val="420"/>
          <w:jc w:val="center"/>
        </w:trPr>
        <w:tc>
          <w:tcPr>
            <w:tcW w:w="0" w:type="auto"/>
          </w:tcPr>
          <w:p w14:paraId="67855A72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01EBB916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4B282329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5DD9AF24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0320E15B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</w:tr>
      <w:tr w:rsidR="00E63028" w14:paraId="31B4A754" w14:textId="77777777" w:rsidTr="00E63028">
        <w:trPr>
          <w:trHeight w:val="420"/>
          <w:jc w:val="center"/>
        </w:trPr>
        <w:tc>
          <w:tcPr>
            <w:tcW w:w="0" w:type="auto"/>
          </w:tcPr>
          <w:p w14:paraId="779212DD" w14:textId="77777777" w:rsidR="00E63028" w:rsidRPr="008A020D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39EA8DF7" w14:textId="77777777" w:rsidR="00E63028" w:rsidRPr="008A020D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765502EF" w14:textId="77777777" w:rsidR="00E63028" w:rsidRDefault="00E63028" w:rsidP="00B0586D">
            <w:pPr>
              <w:spacing w:after="100"/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365E9298" w14:textId="77777777" w:rsidR="00E63028" w:rsidRPr="008A020D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  <w:tc>
          <w:tcPr>
            <w:tcW w:w="0" w:type="auto"/>
          </w:tcPr>
          <w:p w14:paraId="652AB027" w14:textId="77777777" w:rsidR="00E63028" w:rsidRPr="008A020D" w:rsidRDefault="00E63028" w:rsidP="00B0586D">
            <w:pPr>
              <w:spacing w:after="100"/>
              <w:rPr>
                <w:iCs/>
              </w:rPr>
            </w:pPr>
            <w:r w:rsidRPr="00BD24AD">
              <w:t>To be recorded in the report of this protocol</w:t>
            </w:r>
          </w:p>
        </w:tc>
      </w:tr>
      <w:tr w:rsidR="00076EF8" w14:paraId="374898AF" w14:textId="77777777" w:rsidTr="00D50973">
        <w:trPr>
          <w:trHeight w:val="218"/>
          <w:jc w:val="center"/>
        </w:trPr>
        <w:tc>
          <w:tcPr>
            <w:tcW w:w="0" w:type="auto"/>
            <w:gridSpan w:val="5"/>
            <w:shd w:val="clear" w:color="auto" w:fill="BFBFBF" w:themeFill="background1" w:themeFillShade="BF"/>
          </w:tcPr>
          <w:p w14:paraId="7A840F37" w14:textId="77777777" w:rsidR="00076EF8" w:rsidRDefault="00076EF8" w:rsidP="00B0586D">
            <w:pPr>
              <w:spacing w:after="0"/>
            </w:pPr>
          </w:p>
        </w:tc>
      </w:tr>
      <w:tr w:rsidR="008B2118" w14:paraId="7264B3BB" w14:textId="77777777" w:rsidTr="00E63028">
        <w:trPr>
          <w:trHeight w:val="553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77163408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 w:rsidRPr="004D22F4">
              <w:rPr>
                <w:b/>
                <w:bCs/>
              </w:rPr>
              <w:t>Catheter Brand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9D71B88" w14:textId="77777777" w:rsidR="00076EF8" w:rsidRPr="004D22F4" w:rsidRDefault="00044523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>Part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C47F75D" w14:textId="77777777" w:rsidR="00076EF8" w:rsidRPr="004D22F4" w:rsidRDefault="00044523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 xml:space="preserve"> Manufacturer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FE98526" w14:textId="77777777" w:rsidR="00076EF8" w:rsidRDefault="00AB1D09" w:rsidP="00B0586D">
            <w:pPr>
              <w:spacing w:after="8"/>
            </w:pPr>
            <w:r w:rsidRPr="00A51064">
              <w:rPr>
                <w:b/>
                <w:bCs/>
              </w:rPr>
              <w:t>Serial Number</w:t>
            </w:r>
            <w:r w:rsidR="00044523" w:rsidRPr="0017070D">
              <w:rPr>
                <w:b/>
                <w:bCs/>
              </w:rPr>
              <w:t>/ LOT number</w:t>
            </w:r>
            <w:r w:rsidR="00044523" w:rsidRPr="004D22F4" w:rsidDel="00AB1D09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CA5DEE5" w14:textId="77777777" w:rsidR="00076EF8" w:rsidRPr="004D22F4" w:rsidRDefault="00AB1D09" w:rsidP="00B0586D">
            <w:pPr>
              <w:spacing w:after="8"/>
              <w:rPr>
                <w:b/>
                <w:bCs/>
              </w:rPr>
            </w:pPr>
            <w:r>
              <w:rPr>
                <w:b/>
                <w:bCs/>
              </w:rPr>
              <w:t>Calibration Due Date</w:t>
            </w:r>
          </w:p>
        </w:tc>
      </w:tr>
      <w:tr w:rsidR="00E63028" w14:paraId="449C2CE0" w14:textId="77777777" w:rsidTr="00E63028">
        <w:trPr>
          <w:trHeight w:val="420"/>
          <w:jc w:val="center"/>
        </w:trPr>
        <w:tc>
          <w:tcPr>
            <w:tcW w:w="0" w:type="auto"/>
          </w:tcPr>
          <w:p w14:paraId="1C500426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44BBD8FB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757FF158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485AA6D8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58BF7945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</w:tr>
      <w:tr w:rsidR="00E63028" w14:paraId="05F10A45" w14:textId="77777777" w:rsidTr="00E63028">
        <w:trPr>
          <w:trHeight w:val="420"/>
          <w:jc w:val="center"/>
        </w:trPr>
        <w:tc>
          <w:tcPr>
            <w:tcW w:w="0" w:type="auto"/>
          </w:tcPr>
          <w:p w14:paraId="36725AED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5C170FDC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7BC85BFC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507DD66C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0697BB17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</w:tr>
      <w:tr w:rsidR="00E63028" w14:paraId="53CCB528" w14:textId="77777777" w:rsidTr="00E63028">
        <w:trPr>
          <w:trHeight w:val="420"/>
          <w:jc w:val="center"/>
        </w:trPr>
        <w:tc>
          <w:tcPr>
            <w:tcW w:w="0" w:type="auto"/>
          </w:tcPr>
          <w:p w14:paraId="0B23B34A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73A1D687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22AFDF2C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501164A3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  <w:tc>
          <w:tcPr>
            <w:tcW w:w="0" w:type="auto"/>
          </w:tcPr>
          <w:p w14:paraId="464EB042" w14:textId="77777777" w:rsidR="00E63028" w:rsidRDefault="00E63028" w:rsidP="00B0586D">
            <w:pPr>
              <w:spacing w:after="100"/>
            </w:pPr>
            <w:r w:rsidRPr="006D19AD">
              <w:t>To be recorded in the report of this protocol</w:t>
            </w:r>
          </w:p>
        </w:tc>
      </w:tr>
      <w:tr w:rsidR="00E63028" w14:paraId="22DCB0FF" w14:textId="77777777" w:rsidTr="00E63028">
        <w:trPr>
          <w:trHeight w:val="420"/>
          <w:jc w:val="center"/>
        </w:trPr>
        <w:tc>
          <w:tcPr>
            <w:tcW w:w="0" w:type="auto"/>
          </w:tcPr>
          <w:p w14:paraId="6F4EAFEC" w14:textId="77777777" w:rsidR="00E63028" w:rsidRDefault="00E63028" w:rsidP="00B0586D">
            <w:pPr>
              <w:spacing w:after="100"/>
            </w:pPr>
            <w:r w:rsidRPr="00B63DB8">
              <w:t>To be recorded in the report of this protocol</w:t>
            </w:r>
          </w:p>
        </w:tc>
        <w:tc>
          <w:tcPr>
            <w:tcW w:w="0" w:type="auto"/>
          </w:tcPr>
          <w:p w14:paraId="38BFDC42" w14:textId="77777777" w:rsidR="00E63028" w:rsidRDefault="00E63028" w:rsidP="00B0586D">
            <w:pPr>
              <w:spacing w:after="100"/>
            </w:pPr>
            <w:r w:rsidRPr="00B63DB8">
              <w:t>To be recorded in the report of this protocol</w:t>
            </w:r>
          </w:p>
        </w:tc>
        <w:tc>
          <w:tcPr>
            <w:tcW w:w="0" w:type="auto"/>
          </w:tcPr>
          <w:p w14:paraId="33719CA1" w14:textId="77777777" w:rsidR="00E63028" w:rsidRDefault="00E63028" w:rsidP="00B0586D">
            <w:pPr>
              <w:spacing w:after="100"/>
            </w:pPr>
            <w:r w:rsidRPr="00B63DB8">
              <w:t>To be recorded in the report of this protocol</w:t>
            </w:r>
          </w:p>
        </w:tc>
        <w:tc>
          <w:tcPr>
            <w:tcW w:w="0" w:type="auto"/>
          </w:tcPr>
          <w:p w14:paraId="28929F5C" w14:textId="77777777" w:rsidR="00E63028" w:rsidRDefault="00E63028" w:rsidP="00B0586D">
            <w:pPr>
              <w:spacing w:after="100"/>
            </w:pPr>
            <w:r w:rsidRPr="00B63DB8">
              <w:t>To be recorded in the report of this protocol</w:t>
            </w:r>
          </w:p>
        </w:tc>
        <w:tc>
          <w:tcPr>
            <w:tcW w:w="0" w:type="auto"/>
          </w:tcPr>
          <w:p w14:paraId="1BF86238" w14:textId="77777777" w:rsidR="00E63028" w:rsidRDefault="00E63028" w:rsidP="00B0586D">
            <w:pPr>
              <w:spacing w:after="100"/>
            </w:pPr>
            <w:r w:rsidRPr="00B63DB8">
              <w:t>To be recorded in the report of this protocol</w:t>
            </w:r>
          </w:p>
        </w:tc>
      </w:tr>
      <w:tr w:rsidR="00076EF8" w14:paraId="2D0BA7F6" w14:textId="77777777" w:rsidTr="00D50973">
        <w:trPr>
          <w:trHeight w:val="218"/>
          <w:jc w:val="center"/>
        </w:trPr>
        <w:tc>
          <w:tcPr>
            <w:tcW w:w="0" w:type="auto"/>
            <w:gridSpan w:val="5"/>
            <w:shd w:val="clear" w:color="auto" w:fill="BFBFBF" w:themeFill="background1" w:themeFillShade="BF"/>
          </w:tcPr>
          <w:p w14:paraId="077EF863" w14:textId="77777777" w:rsidR="00076EF8" w:rsidRDefault="00076EF8" w:rsidP="00B0586D">
            <w:pPr>
              <w:spacing w:after="0"/>
            </w:pPr>
          </w:p>
        </w:tc>
      </w:tr>
      <w:tr w:rsidR="008B2118" w:rsidRPr="004D22F4" w14:paraId="332A539C" w14:textId="77777777" w:rsidTr="00E63028">
        <w:trPr>
          <w:trHeight w:val="534"/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33375279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>
              <w:rPr>
                <w:b/>
                <w:bCs/>
              </w:rPr>
              <w:t>Disposables/Test Equipment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C63B815" w14:textId="77777777" w:rsidR="00076EF8" w:rsidRPr="004D22F4" w:rsidRDefault="00044523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>Part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899EC73" w14:textId="77777777" w:rsidR="00076EF8" w:rsidRPr="004D22F4" w:rsidRDefault="00044523" w:rsidP="00B0586D">
            <w:pPr>
              <w:spacing w:after="8"/>
              <w:rPr>
                <w:b/>
                <w:bCs/>
              </w:rPr>
            </w:pPr>
            <w:r w:rsidRPr="0017070D">
              <w:rPr>
                <w:b/>
                <w:bCs/>
              </w:rPr>
              <w:t>Manufacturer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410C421" w14:textId="77777777" w:rsidR="00076EF8" w:rsidRDefault="00044523" w:rsidP="00B0586D">
            <w:pPr>
              <w:spacing w:after="8"/>
            </w:pPr>
            <w:r w:rsidRPr="00A51064">
              <w:rPr>
                <w:b/>
                <w:bCs/>
              </w:rPr>
              <w:t>Serial Number</w:t>
            </w:r>
            <w:r w:rsidRPr="0017070D">
              <w:rPr>
                <w:b/>
                <w:bCs/>
              </w:rPr>
              <w:t>/ LOT number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241035A" w14:textId="77777777" w:rsidR="00076EF8" w:rsidRPr="004D22F4" w:rsidRDefault="00076EF8" w:rsidP="00B0586D">
            <w:pPr>
              <w:spacing w:after="8"/>
              <w:rPr>
                <w:b/>
                <w:bCs/>
              </w:rPr>
            </w:pPr>
            <w:r>
              <w:rPr>
                <w:b/>
                <w:bCs/>
              </w:rPr>
              <w:t>Calibration Due Date</w:t>
            </w:r>
          </w:p>
        </w:tc>
      </w:tr>
      <w:tr w:rsidR="00E63028" w:rsidRPr="004D22F4" w14:paraId="6164A562" w14:textId="77777777" w:rsidTr="00E63028">
        <w:trPr>
          <w:trHeight w:val="420"/>
          <w:jc w:val="center"/>
        </w:trPr>
        <w:tc>
          <w:tcPr>
            <w:tcW w:w="0" w:type="auto"/>
          </w:tcPr>
          <w:p w14:paraId="79D65F2F" w14:textId="77777777" w:rsidR="00E63028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300E9446" w14:textId="77777777" w:rsidR="00E63028" w:rsidRPr="004D22F4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3A5B0132" w14:textId="77777777" w:rsidR="00E63028" w:rsidRPr="004D22F4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5049A4BE" w14:textId="77777777" w:rsidR="00E63028" w:rsidRPr="004D22F4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3441F51A" w14:textId="77777777" w:rsidR="00E63028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</w:tr>
      <w:tr w:rsidR="00E63028" w:rsidRPr="004D22F4" w14:paraId="7797B238" w14:textId="77777777" w:rsidTr="00E63028">
        <w:trPr>
          <w:trHeight w:val="420"/>
          <w:jc w:val="center"/>
        </w:trPr>
        <w:tc>
          <w:tcPr>
            <w:tcW w:w="0" w:type="auto"/>
          </w:tcPr>
          <w:p w14:paraId="6D29909E" w14:textId="77777777" w:rsidR="00E63028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6E9DEC71" w14:textId="77777777" w:rsidR="00E63028" w:rsidRPr="004D22F4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3B848C62" w14:textId="77777777" w:rsidR="00E63028" w:rsidRPr="004D22F4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670A63A4" w14:textId="77777777" w:rsidR="00E63028" w:rsidRPr="004D22F4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  <w:tc>
          <w:tcPr>
            <w:tcW w:w="0" w:type="auto"/>
          </w:tcPr>
          <w:p w14:paraId="149D74D4" w14:textId="77777777" w:rsidR="00E63028" w:rsidRDefault="00E63028" w:rsidP="00B0586D">
            <w:pPr>
              <w:spacing w:after="100"/>
              <w:rPr>
                <w:b/>
                <w:bCs/>
              </w:rPr>
            </w:pPr>
            <w:r w:rsidRPr="0015423B">
              <w:t>To be recorded in the report of this protocol</w:t>
            </w:r>
          </w:p>
        </w:tc>
      </w:tr>
    </w:tbl>
    <w:p w14:paraId="119CF9F2" w14:textId="77777777" w:rsidR="006F5FA9" w:rsidRDefault="006F5FA9" w:rsidP="00B0586D">
      <w:pPr>
        <w:spacing w:after="0"/>
      </w:pPr>
      <w:r>
        <w:br w:type="page"/>
      </w:r>
    </w:p>
    <w:p w14:paraId="4E2D6618" w14:textId="77777777" w:rsidR="009D25B3" w:rsidRPr="009D25B3" w:rsidRDefault="006254C7" w:rsidP="00B0586D">
      <w:pPr>
        <w:keepNext/>
        <w:numPr>
          <w:ilvl w:val="0"/>
          <w:numId w:val="1"/>
        </w:numPr>
        <w:spacing w:before="220" w:after="120"/>
        <w:outlineLvl w:val="0"/>
      </w:pPr>
      <w:bookmarkStart w:id="0" w:name="_Hlk169025303"/>
      <w:r>
        <w:rPr>
          <w:b/>
          <w:bCs/>
        </w:rPr>
        <w:lastRenderedPageBreak/>
        <w:t>SOFTWARE TEST DESIGN</w:t>
      </w:r>
    </w:p>
    <w:tbl>
      <w:tblPr>
        <w:tblpPr w:leftFromText="180" w:rightFromText="180" w:vertAnchor="text" w:horzAnchor="margin" w:tblpY="6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2"/>
        <w:gridCol w:w="1696"/>
        <w:gridCol w:w="2801"/>
        <w:gridCol w:w="2990"/>
        <w:gridCol w:w="5764"/>
        <w:gridCol w:w="2550"/>
        <w:gridCol w:w="3870"/>
        <w:gridCol w:w="1995"/>
      </w:tblGrid>
      <w:tr w:rsidR="00764833" w:rsidRPr="00AE3CC6" w14:paraId="45D48992" w14:textId="77777777" w:rsidTr="6CEC7880">
        <w:trPr>
          <w:trHeight w:val="548"/>
          <w:tblHeader/>
        </w:trPr>
        <w:tc>
          <w:tcPr>
            <w:tcW w:w="0" w:type="auto"/>
            <w:shd w:val="clear" w:color="auto" w:fill="DDD9C3" w:themeFill="background2" w:themeFillShade="E6"/>
          </w:tcPr>
          <w:p w14:paraId="3EB294DD" w14:textId="77777777" w:rsidR="006C6DB6" w:rsidRPr="00AE3CC6" w:rsidRDefault="006C6DB6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br w:type="page"/>
            </w:r>
            <w:r w:rsidR="00E2536A"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ID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6405BC92" w14:textId="77777777" w:rsidR="006C6DB6" w:rsidRPr="00AE3CC6" w:rsidRDefault="009C7B7C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Headline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4B202885" w14:textId="77777777" w:rsidR="006C6DB6" w:rsidRPr="00AE3CC6" w:rsidRDefault="006C6DB6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Test Description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2BBF5D58" w14:textId="77777777" w:rsidR="006C6DB6" w:rsidRPr="00AE3CC6" w:rsidRDefault="006C6DB6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Expected Results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676CC971" w14:textId="77777777" w:rsidR="006C6DB6" w:rsidRPr="00AE3CC6" w:rsidRDefault="006C6DB6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Actual Results</w:t>
            </w: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br/>
              <w:t>(Y= Same as Expected, N= Explain)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5378D109" w14:textId="77777777" w:rsidR="006C6DB6" w:rsidRPr="00AE3CC6" w:rsidRDefault="006C6DB6" w:rsidP="00B0586D">
            <w:pPr>
              <w:spacing w:after="0"/>
              <w:rPr>
                <w:rFonts w:asciiTheme="minorBidi" w:hAnsiTheme="minorBidi" w:cstheme="minorBidi"/>
                <w:sz w:val="20"/>
                <w:szCs w:val="18"/>
              </w:rPr>
            </w:pPr>
            <w:r w:rsidRPr="00AE3CC6">
              <w:rPr>
                <w:rFonts w:asciiTheme="minorBidi" w:hAnsiTheme="minorBidi" w:cstheme="minorBidi"/>
                <w:sz w:val="20"/>
                <w:szCs w:val="18"/>
              </w:rPr>
              <w:t>P=</w:t>
            </w:r>
            <w:r w:rsidR="003F0775" w:rsidRPr="00AE3CC6">
              <w:rPr>
                <w:rFonts w:asciiTheme="minorBidi" w:hAnsiTheme="minorBidi" w:cstheme="minorBidi"/>
                <w:sz w:val="20"/>
                <w:szCs w:val="18"/>
              </w:rPr>
              <w:t xml:space="preserve"> </w:t>
            </w:r>
            <w:r w:rsidRPr="00AE3CC6">
              <w:rPr>
                <w:rFonts w:asciiTheme="minorBidi" w:hAnsiTheme="minorBidi" w:cstheme="minorBidi"/>
                <w:sz w:val="20"/>
                <w:szCs w:val="18"/>
              </w:rPr>
              <w:t>Pass</w:t>
            </w:r>
            <w:r w:rsidR="003F0775" w:rsidRPr="00AE3CC6">
              <w:rPr>
                <w:rFonts w:asciiTheme="minorBidi" w:hAnsiTheme="minorBidi" w:cstheme="minorBidi"/>
                <w:sz w:val="20"/>
                <w:szCs w:val="18"/>
              </w:rPr>
              <w:br/>
            </w:r>
            <w:r w:rsidRPr="00AE3CC6">
              <w:rPr>
                <w:rFonts w:asciiTheme="minorBidi" w:hAnsiTheme="minorBidi" w:cstheme="minorBidi"/>
                <w:sz w:val="20"/>
                <w:szCs w:val="18"/>
              </w:rPr>
              <w:t>F=</w:t>
            </w:r>
            <w:r w:rsidR="003F0775" w:rsidRPr="00AE3CC6">
              <w:rPr>
                <w:rFonts w:asciiTheme="minorBidi" w:hAnsiTheme="minorBidi" w:cstheme="minorBidi"/>
                <w:sz w:val="20"/>
                <w:szCs w:val="18"/>
              </w:rPr>
              <w:t xml:space="preserve"> </w:t>
            </w:r>
            <w:r w:rsidRPr="00AE3CC6">
              <w:rPr>
                <w:rFonts w:asciiTheme="minorBidi" w:hAnsiTheme="minorBidi" w:cstheme="minorBidi"/>
                <w:sz w:val="20"/>
                <w:szCs w:val="18"/>
              </w:rPr>
              <w:t>Fail</w:t>
            </w:r>
            <w:r w:rsidR="003F0775" w:rsidRPr="00AE3CC6">
              <w:rPr>
                <w:rFonts w:asciiTheme="minorBidi" w:hAnsiTheme="minorBidi" w:cstheme="minorBidi"/>
                <w:sz w:val="20"/>
                <w:szCs w:val="18"/>
              </w:rPr>
              <w:br/>
            </w:r>
            <w:r w:rsidRPr="00AE3CC6">
              <w:rPr>
                <w:rFonts w:asciiTheme="minorBidi" w:hAnsiTheme="minorBidi" w:cstheme="minorBidi"/>
                <w:sz w:val="20"/>
                <w:szCs w:val="18"/>
              </w:rPr>
              <w:t>N=</w:t>
            </w:r>
            <w:r w:rsidR="003F0775" w:rsidRPr="00AE3CC6">
              <w:rPr>
                <w:rFonts w:asciiTheme="minorBidi" w:hAnsiTheme="minorBidi" w:cstheme="minorBidi"/>
                <w:sz w:val="20"/>
                <w:szCs w:val="18"/>
              </w:rPr>
              <w:t xml:space="preserve"> </w:t>
            </w:r>
            <w:r w:rsidRPr="00AE3CC6">
              <w:rPr>
                <w:rFonts w:asciiTheme="minorBidi" w:hAnsiTheme="minorBidi" w:cstheme="minorBidi"/>
                <w:sz w:val="20"/>
                <w:szCs w:val="18"/>
              </w:rPr>
              <w:t>Not Tested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5CF83011" w14:textId="77777777" w:rsidR="006C6DB6" w:rsidRPr="00AE3CC6" w:rsidRDefault="006C6DB6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If Fail, Provide Defect #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3858E84C" w14:textId="77777777" w:rsidR="006C6DB6" w:rsidRPr="00AE3CC6" w:rsidRDefault="006C6DB6" w:rsidP="00B0586D">
            <w:pPr>
              <w:spacing w:after="0"/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</w:pPr>
            <w:r w:rsidRPr="00AE3CC6">
              <w:rPr>
                <w:rFonts w:asciiTheme="minorBidi" w:eastAsia="Times New Roman" w:hAnsiTheme="minorBidi" w:cstheme="minorBidi"/>
                <w:color w:val="auto"/>
                <w:sz w:val="20"/>
                <w:szCs w:val="24"/>
              </w:rPr>
              <w:t>Comments</w:t>
            </w:r>
          </w:p>
        </w:tc>
      </w:tr>
      <w:tr w:rsidR="00015E14" w:rsidRPr="00AE3CC6" w14:paraId="1789B421" w14:textId="77777777" w:rsidTr="00015E14">
        <w:trPr>
          <w:trHeight w:val="548"/>
          <w:tblHeader/>
        </w:trPr>
        <w:tc>
          <w:tcPr>
            <w:tcW w:w="0" w:type="auto"/>
          </w:tcPr>
          <w:p w14:paraId="05AE7757" w14:textId="325F5270" w:rsidR="00440377" w:rsidRDefault="00440377"/>
        </w:tc>
        <w:tc>
          <w:tcPr>
            <w:tcW w:w="0" w:type="auto"/>
          </w:tcPr>
          <w:p w14:paraId="1124FB28" w14:textId="02A94240" w:rsidR="00440377" w:rsidRDefault="00440377"/>
        </w:tc>
        <w:tc>
          <w:tcPr>
            <w:tcW w:w="0" w:type="auto"/>
          </w:tcPr>
          <w:p w14:paraId="52C3E9FF" w14:textId="4610841E" w:rsidR="00440377" w:rsidRDefault="00440377"/>
        </w:tc>
        <w:tc>
          <w:tcPr>
            <w:tcW w:w="0" w:type="auto"/>
          </w:tcPr>
          <w:p w14:paraId="40F4CBE1" w14:textId="79803224" w:rsidR="00440377" w:rsidRDefault="00440377"/>
        </w:tc>
        <w:tc>
          <w:tcPr>
            <w:tcW w:w="0" w:type="auto"/>
          </w:tcPr>
          <w:p w14:paraId="0A3E5454" w14:textId="5F9F334E" w:rsidR="00440377" w:rsidRDefault="00440377"/>
        </w:tc>
        <w:tc>
          <w:tcPr>
            <w:tcW w:w="0" w:type="auto"/>
          </w:tcPr>
          <w:p w14:paraId="1435C8F9" w14:textId="73AA1973" w:rsidR="00440377" w:rsidRDefault="00440377"/>
        </w:tc>
        <w:tc>
          <w:tcPr>
            <w:tcW w:w="0" w:type="auto"/>
          </w:tcPr>
          <w:p w14:paraId="6E6BC39C" w14:textId="72604E55" w:rsidR="00440377" w:rsidRDefault="00440377"/>
        </w:tc>
        <w:tc>
          <w:tcPr>
            <w:tcW w:w="0" w:type="auto"/>
          </w:tcPr>
          <w:p w14:paraId="373C18A1" w14:textId="54D7B5A5" w:rsidR="00440377" w:rsidRDefault="00440377"/>
        </w:tc>
      </w:tr>
    </w:tbl>
    <w:p w14:paraId="787AA5AE" w14:textId="77777777" w:rsidR="00691E48" w:rsidRDefault="00691E48" w:rsidP="00B0586D">
      <w:pPr>
        <w:spacing w:after="0"/>
        <w:rPr>
          <w:b/>
        </w:rPr>
      </w:pPr>
    </w:p>
    <w:p w14:paraId="1432ED30" w14:textId="77777777" w:rsidR="00691E48" w:rsidRDefault="00691E48" w:rsidP="00B0586D">
      <w:pPr>
        <w:spacing w:after="0"/>
        <w:rPr>
          <w:b/>
        </w:rPr>
      </w:pPr>
    </w:p>
    <w:p w14:paraId="00C2105A" w14:textId="77777777" w:rsidR="006204C7" w:rsidRDefault="006204C7" w:rsidP="00B0586D">
      <w:pPr>
        <w:spacing w:after="0"/>
        <w:rPr>
          <w:b/>
        </w:rPr>
      </w:pPr>
    </w:p>
    <w:p w14:paraId="2FF9EBDE" w14:textId="77777777" w:rsidR="006204C7" w:rsidRDefault="006204C7" w:rsidP="00B0586D">
      <w:pPr>
        <w:spacing w:after="0"/>
        <w:rPr>
          <w:b/>
        </w:rPr>
      </w:pPr>
    </w:p>
    <w:p w14:paraId="21DA6CB5" w14:textId="77777777" w:rsidR="006204C7" w:rsidRPr="00012380" w:rsidRDefault="006204C7" w:rsidP="00B0586D">
      <w:pPr>
        <w:spacing w:after="0"/>
      </w:pPr>
    </w:p>
    <w:p w14:paraId="53891E8D" w14:textId="77777777" w:rsidR="00493608" w:rsidRDefault="00493608" w:rsidP="00B0586D">
      <w:pPr>
        <w:spacing w:after="0"/>
        <w:rPr>
          <w:b/>
        </w:rPr>
      </w:pPr>
    </w:p>
    <w:p w14:paraId="4E65F1A8" w14:textId="77777777" w:rsidR="00493608" w:rsidRDefault="00493608" w:rsidP="00B0586D">
      <w:pPr>
        <w:spacing w:after="0"/>
        <w:rPr>
          <w:b/>
        </w:rPr>
      </w:pPr>
    </w:p>
    <w:p w14:paraId="37F4A7E0" w14:textId="77777777" w:rsidR="00664006" w:rsidRDefault="00664006" w:rsidP="00B0586D">
      <w:pPr>
        <w:spacing w:after="0"/>
        <w:rPr>
          <w:b/>
          <w:lang w:bidi="he-IL"/>
        </w:rPr>
      </w:pPr>
    </w:p>
    <w:p w14:paraId="3FD92127" w14:textId="77777777" w:rsidR="004C2C7E" w:rsidRPr="006A67C9" w:rsidRDefault="004C2C7E" w:rsidP="00B0586D">
      <w:pPr>
        <w:keepNext/>
        <w:numPr>
          <w:ilvl w:val="0"/>
          <w:numId w:val="1"/>
        </w:numPr>
        <w:spacing w:before="220" w:after="120"/>
        <w:outlineLvl w:val="0"/>
      </w:pPr>
      <w:r w:rsidRPr="00D50973">
        <w:rPr>
          <w:b/>
        </w:rPr>
        <w:t>REVISION HISTORY</w:t>
      </w:r>
    </w:p>
    <w:tbl>
      <w:tblPr>
        <w:tblW w:w="393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1877"/>
        <w:gridCol w:w="4140"/>
      </w:tblGrid>
      <w:tr w:rsidR="00683557" w14:paraId="6A9A6679" w14:textId="77777777" w:rsidTr="00333507">
        <w:trPr>
          <w:trHeight w:val="500"/>
        </w:trPr>
        <w:tc>
          <w:tcPr>
            <w:tcW w:w="45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0"/>
          <w:p w14:paraId="07D9BAC6" w14:textId="77777777" w:rsidR="00683557" w:rsidRDefault="00683557" w:rsidP="00B0586D">
            <w:pPr>
              <w:pStyle w:val="WI-Normal"/>
              <w:spacing w:before="120"/>
              <w:rPr>
                <w:b/>
                <w:bCs/>
                <w:szCs w:val="22"/>
              </w:rPr>
            </w:pPr>
            <w:r>
              <w:rPr>
                <w:b/>
                <w:bCs/>
                <w:color w:val="000000"/>
              </w:rPr>
              <w:t>Revision</w:t>
            </w:r>
          </w:p>
        </w:tc>
        <w:tc>
          <w:tcPr>
            <w:tcW w:w="3371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EFD18" w14:textId="77777777" w:rsidR="00683557" w:rsidRDefault="00683557" w:rsidP="00B0586D">
            <w:pPr>
              <w:pStyle w:val="WI-Normal"/>
              <w:spacing w:before="12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Summary of Changes</w:t>
            </w:r>
          </w:p>
        </w:tc>
        <w:tc>
          <w:tcPr>
            <w:tcW w:w="1175" w:type="pct"/>
            <w:shd w:val="clear" w:color="auto" w:fill="D9D9D9"/>
          </w:tcPr>
          <w:p w14:paraId="73A06047" w14:textId="77777777" w:rsidR="00683557" w:rsidRDefault="00683557" w:rsidP="00B0586D">
            <w:pPr>
              <w:pStyle w:val="WI-Normal"/>
              <w:spacing w:before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Initiator</w:t>
            </w:r>
          </w:p>
        </w:tc>
      </w:tr>
      <w:tr w:rsidR="00683557" w:rsidRPr="00CC2117" w14:paraId="0AB683B4" w14:textId="77777777" w:rsidTr="00333507">
        <w:trPr>
          <w:trHeight w:val="500"/>
        </w:trPr>
        <w:tc>
          <w:tcPr>
            <w:tcW w:w="45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A1257" w14:textId="77777777" w:rsidR="00683557" w:rsidRDefault="00683557" w:rsidP="00B0586D">
            <w:pPr>
              <w:pStyle w:val="WI-Normal"/>
              <w:spacing w:before="120"/>
            </w:pPr>
            <w:r>
              <w:t>A</w:t>
            </w:r>
          </w:p>
        </w:tc>
        <w:tc>
          <w:tcPr>
            <w:tcW w:w="337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7E5A09" w14:textId="77777777" w:rsidR="00683557" w:rsidRDefault="00683557" w:rsidP="00B0586D">
            <w:pPr>
              <w:pStyle w:val="WI-Normal"/>
              <w:spacing w:before="120"/>
              <w:rPr>
                <w:color w:val="000000"/>
              </w:rPr>
            </w:pPr>
            <w:r w:rsidRPr="00CC2117">
              <w:rPr>
                <w:color w:val="000000"/>
              </w:rPr>
              <w:t>Initial R</w:t>
            </w:r>
            <w:r>
              <w:rPr>
                <w:color w:val="000000"/>
              </w:rPr>
              <w:t>evision</w:t>
            </w:r>
          </w:p>
        </w:tc>
        <w:tc>
          <w:tcPr>
            <w:tcW w:w="1175" w:type="pct"/>
          </w:tcPr>
          <w:p w14:paraId="3C510195" w14:textId="77777777" w:rsidR="00683557" w:rsidRPr="00CC2117" w:rsidRDefault="00661F70" w:rsidP="00B0586D">
            <w:pPr>
              <w:pStyle w:val="WI-Normal"/>
              <w:spacing w:before="120"/>
              <w:rPr>
                <w:color w:val="000000"/>
              </w:rPr>
            </w:pPr>
            <w:r w:rsidRPr="00D62891">
              <w:rPr>
                <w:b/>
              </w:rPr>
              <w:t>ADD_PREPARED_BY</w:t>
            </w:r>
          </w:p>
        </w:tc>
      </w:tr>
    </w:tbl>
    <w:p w14:paraId="16E74A50" w14:textId="77777777" w:rsidR="004E5D33" w:rsidRPr="00D67AFB" w:rsidRDefault="004E5D33" w:rsidP="00B0586D"/>
    <w:sectPr w:rsidR="004E5D33" w:rsidRPr="00D67AFB" w:rsidSect="00D50973">
      <w:headerReference w:type="even" r:id="rId11"/>
      <w:headerReference w:type="default" r:id="rId12"/>
      <w:footerReference w:type="default" r:id="rId13"/>
      <w:pgSz w:w="23818" w:h="16834" w:orient="landscape" w:code="8"/>
      <w:pgMar w:top="1440" w:right="720" w:bottom="1008" w:left="720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AB446" w14:textId="77777777" w:rsidR="00500A8F" w:rsidRPr="00035D2E" w:rsidRDefault="00500A8F" w:rsidP="00087302">
      <w:pPr>
        <w:spacing w:after="0"/>
      </w:pPr>
      <w:r>
        <w:separator/>
      </w:r>
    </w:p>
    <w:p w14:paraId="32D2DC77" w14:textId="77777777" w:rsidR="00500A8F" w:rsidRDefault="00500A8F"/>
  </w:endnote>
  <w:endnote w:type="continuationSeparator" w:id="0">
    <w:p w14:paraId="36DFC49D" w14:textId="77777777" w:rsidR="00500A8F" w:rsidRPr="00035D2E" w:rsidRDefault="00500A8F" w:rsidP="00087302">
      <w:pPr>
        <w:spacing w:after="0"/>
      </w:pPr>
      <w:r>
        <w:continuationSeparator/>
      </w:r>
    </w:p>
    <w:p w14:paraId="418695C6" w14:textId="77777777" w:rsidR="00500A8F" w:rsidRDefault="00500A8F"/>
  </w:endnote>
  <w:endnote w:type="continuationNotice" w:id="1">
    <w:p w14:paraId="42D5C770" w14:textId="77777777" w:rsidR="00500A8F" w:rsidRDefault="00500A8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2381" w:type="dxa"/>
      <w:tblInd w:w="119" w:type="dxa"/>
      <w:tblBorders>
        <w:top w:val="single" w:sz="4" w:space="0" w:color="000000"/>
        <w:bottom w:val="single" w:sz="4" w:space="0" w:color="000000"/>
      </w:tblBorders>
      <w:tblLook w:val="04A0" w:firstRow="1" w:lastRow="0" w:firstColumn="1" w:lastColumn="0" w:noHBand="0" w:noVBand="1"/>
    </w:tblPr>
    <w:tblGrid>
      <w:gridCol w:w="7527"/>
      <w:gridCol w:w="7527"/>
      <w:gridCol w:w="7327"/>
    </w:tblGrid>
    <w:tr w:rsidR="00AD0F08" w:rsidRPr="00B17C82" w14:paraId="20A7BD56" w14:textId="77777777" w:rsidTr="00D50973">
      <w:trPr>
        <w:trHeight w:val="323"/>
      </w:trPr>
      <w:tc>
        <w:tcPr>
          <w:tcW w:w="7527" w:type="dxa"/>
          <w:tcMar>
            <w:left w:w="29" w:type="dxa"/>
            <w:right w:w="29" w:type="dxa"/>
          </w:tcMar>
        </w:tcPr>
        <w:p w14:paraId="1E070943" w14:textId="77777777" w:rsidR="00AD0F08" w:rsidRPr="00B17C82" w:rsidRDefault="00AD0F08" w:rsidP="002D5F93">
          <w:pPr>
            <w:tabs>
              <w:tab w:val="left" w:pos="8928"/>
            </w:tabs>
            <w:spacing w:before="60" w:after="60"/>
            <w:rPr>
              <w:rFonts w:eastAsia="Times New Roman"/>
              <w:color w:val="auto"/>
              <w:spacing w:val="-4"/>
              <w:sz w:val="17"/>
              <w:szCs w:val="17"/>
            </w:rPr>
          </w:pPr>
          <w:r>
            <w:rPr>
              <w:rFonts w:eastAsia="Times New Roman"/>
              <w:color w:val="auto"/>
              <w:spacing w:val="-4"/>
              <w:sz w:val="17"/>
              <w:szCs w:val="17"/>
            </w:rPr>
            <w:t>Ref: DCP008</w:t>
          </w:r>
          <w:r w:rsidRPr="00B17C82">
            <w:rPr>
              <w:rFonts w:eastAsia="Times New Roman"/>
              <w:color w:val="auto"/>
              <w:spacing w:val="-4"/>
              <w:sz w:val="17"/>
              <w:szCs w:val="17"/>
            </w:rPr>
            <w:t xml:space="preserve"> </w:t>
          </w:r>
        </w:p>
      </w:tc>
      <w:tc>
        <w:tcPr>
          <w:tcW w:w="7527" w:type="dxa"/>
        </w:tcPr>
        <w:p w14:paraId="0EFB08BD" w14:textId="77777777" w:rsidR="00AD0F08" w:rsidRPr="00B17C82" w:rsidRDefault="004C0D4C" w:rsidP="00A212AB">
          <w:pPr>
            <w:tabs>
              <w:tab w:val="left" w:pos="8928"/>
            </w:tabs>
            <w:spacing w:before="40" w:after="40"/>
            <w:jc w:val="center"/>
            <w:rPr>
              <w:rFonts w:eastAsia="Times New Roman"/>
              <w:color w:val="auto"/>
              <w:spacing w:val="-4"/>
              <w:sz w:val="17"/>
              <w:szCs w:val="17"/>
            </w:rPr>
          </w:pPr>
          <w:r>
            <w:rPr>
              <w:rFonts w:eastAsia="Times New Roman"/>
              <w:color w:val="auto"/>
              <w:spacing w:val="-4"/>
              <w:sz w:val="17"/>
              <w:szCs w:val="17"/>
            </w:rPr>
            <w:t>ADD_FOOTER</w:t>
          </w:r>
          <w:r w:rsidR="000748EF">
            <w:rPr>
              <w:rFonts w:eastAsia="Times New Roman"/>
              <w:color w:val="auto"/>
              <w:spacing w:val="-4"/>
              <w:sz w:val="17"/>
              <w:szCs w:val="17"/>
            </w:rPr>
            <w:t xml:space="preserve"> </w:t>
          </w:r>
          <w:r w:rsidR="000748EF" w:rsidRPr="000748EF">
            <w:rPr>
              <w:rFonts w:eastAsia="Times New Roman"/>
              <w:color w:val="auto"/>
              <w:spacing w:val="-4"/>
              <w:sz w:val="17"/>
              <w:szCs w:val="17"/>
              <w:highlight w:val="lightGray"/>
            </w:rPr>
            <w:t>6</w:t>
          </w:r>
        </w:p>
      </w:tc>
      <w:tc>
        <w:tcPr>
          <w:tcW w:w="7327" w:type="dxa"/>
        </w:tcPr>
        <w:p w14:paraId="4F8AF361" w14:textId="77777777" w:rsidR="00AD0F08" w:rsidRPr="00B17C82" w:rsidRDefault="00AD0F08" w:rsidP="00017067">
          <w:pPr>
            <w:tabs>
              <w:tab w:val="left" w:pos="8928"/>
            </w:tabs>
            <w:spacing w:before="40" w:after="40"/>
            <w:rPr>
              <w:rFonts w:eastAsia="Times New Roman"/>
              <w:color w:val="auto"/>
              <w:spacing w:val="-4"/>
              <w:sz w:val="17"/>
              <w:szCs w:val="17"/>
            </w:rPr>
          </w:pPr>
        </w:p>
      </w:tc>
    </w:tr>
  </w:tbl>
  <w:p w14:paraId="5E1751B3" w14:textId="77777777" w:rsidR="002D5F93" w:rsidRPr="002D5F93" w:rsidRDefault="002D5F93" w:rsidP="002D5F93">
    <w:pPr>
      <w:tabs>
        <w:tab w:val="left" w:pos="8928"/>
      </w:tabs>
      <w:spacing w:before="40" w:after="0"/>
      <w:rPr>
        <w:rFonts w:eastAsia="Times New Roman"/>
        <w:b/>
        <w:color w:val="auto"/>
        <w:spacing w:val="-4"/>
        <w:sz w:val="16"/>
        <w:szCs w:val="16"/>
      </w:rPr>
    </w:pPr>
  </w:p>
  <w:p w14:paraId="3FA6287A" w14:textId="77777777" w:rsidR="00D67AFB" w:rsidRPr="00B17C82" w:rsidRDefault="00D67AFB" w:rsidP="002D5F93">
    <w:pPr>
      <w:tabs>
        <w:tab w:val="left" w:pos="8928"/>
      </w:tabs>
      <w:spacing w:before="40" w:after="0"/>
      <w:ind w:left="90"/>
      <w:rPr>
        <w:rFonts w:eastAsia="Times New Roman"/>
        <w:b/>
        <w:color w:val="auto"/>
        <w:spacing w:val="-4"/>
        <w:sz w:val="17"/>
        <w:szCs w:val="17"/>
      </w:rPr>
    </w:pPr>
    <w:r w:rsidRPr="00B17C82">
      <w:rPr>
        <w:rFonts w:eastAsia="Times New Roman"/>
        <w:b/>
        <w:color w:val="auto"/>
        <w:spacing w:val="-4"/>
        <w:sz w:val="17"/>
        <w:szCs w:val="17"/>
      </w:rPr>
      <w:t>WARNING:  This is a controlled propriet</w:t>
    </w:r>
    <w:r w:rsidRPr="00B17C82">
      <w:rPr>
        <w:rFonts w:eastAsia="Times New Roman"/>
        <w:b/>
        <w:color w:val="auto"/>
        <w:spacing w:val="-4"/>
        <w:sz w:val="17"/>
        <w:szCs w:val="16"/>
      </w:rPr>
      <w:t xml:space="preserve">ary and confidential document. </w:t>
    </w:r>
    <w:r w:rsidRPr="00B17C82">
      <w:rPr>
        <w:rFonts w:eastAsia="Times New Roman"/>
        <w:b/>
        <w:color w:val="auto"/>
        <w:spacing w:val="-4"/>
        <w:sz w:val="17"/>
        <w:szCs w:val="17"/>
      </w:rPr>
      <w:t>Verify revision is current prior to use.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A190" w14:textId="77777777" w:rsidR="00500A8F" w:rsidRPr="00035D2E" w:rsidRDefault="00500A8F" w:rsidP="00087302">
      <w:pPr>
        <w:spacing w:after="0"/>
      </w:pPr>
      <w:r>
        <w:separator/>
      </w:r>
    </w:p>
    <w:p w14:paraId="5635DD37" w14:textId="77777777" w:rsidR="00500A8F" w:rsidRDefault="00500A8F"/>
  </w:footnote>
  <w:footnote w:type="continuationSeparator" w:id="0">
    <w:p w14:paraId="6AB609D4" w14:textId="77777777" w:rsidR="00500A8F" w:rsidRPr="00035D2E" w:rsidRDefault="00500A8F" w:rsidP="00087302">
      <w:pPr>
        <w:spacing w:after="0"/>
      </w:pPr>
      <w:r>
        <w:continuationSeparator/>
      </w:r>
    </w:p>
    <w:p w14:paraId="64A405B8" w14:textId="77777777" w:rsidR="00500A8F" w:rsidRDefault="00500A8F"/>
  </w:footnote>
  <w:footnote w:type="continuationNotice" w:id="1">
    <w:p w14:paraId="55731967" w14:textId="77777777" w:rsidR="00500A8F" w:rsidRDefault="00500A8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0F08" w14:textId="77777777" w:rsidR="00D56283" w:rsidRDefault="00D56283">
    <w:pPr>
      <w:pStyle w:val="Header"/>
    </w:pPr>
  </w:p>
  <w:p w14:paraId="679894CC" w14:textId="77777777" w:rsidR="00692052" w:rsidRDefault="006920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vcvc"/>
      <w:tblW w:w="22410" w:type="dxa"/>
      <w:tblLayout w:type="fixed"/>
      <w:tblLook w:val="0000" w:firstRow="0" w:lastRow="0" w:firstColumn="0" w:lastColumn="0" w:noHBand="0" w:noVBand="0"/>
    </w:tblPr>
    <w:tblGrid>
      <w:gridCol w:w="7470"/>
      <w:gridCol w:w="7470"/>
      <w:gridCol w:w="7470"/>
    </w:tblGrid>
    <w:tr w:rsidR="00B05F7C" w:rsidRPr="00087302" w14:paraId="091B80BD" w14:textId="77777777" w:rsidTr="7D78F7B9">
      <w:trPr>
        <w:trHeight w:val="621"/>
      </w:trPr>
      <w:tc>
        <w:tcPr>
          <w:tcW w:w="0" w:type="dxa"/>
        </w:tcPr>
        <w:p w14:paraId="58AC181D" w14:textId="77777777" w:rsidR="002D5F93" w:rsidRPr="002C53D1" w:rsidRDefault="002D5F93" w:rsidP="002D5F93">
          <w:pPr>
            <w:pStyle w:val="NormalWeb"/>
            <w:spacing w:before="0" w:beforeAutospacing="0" w:after="0" w:afterAutospacing="0"/>
          </w:pPr>
          <w:r w:rsidRPr="002C53D1">
            <w:rPr>
              <w:noProof/>
            </w:rPr>
            <w:drawing>
              <wp:inline distT="0" distB="0" distL="0" distR="0" wp14:anchorId="17F8B7A1" wp14:editId="3BA95F00">
                <wp:extent cx="1245870" cy="226695"/>
                <wp:effectExtent l="0" t="0" r="0" b="1905"/>
                <wp:docPr id="2096645980" name="Picture 20966459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587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25FB4E" w14:textId="77777777" w:rsidR="00017067" w:rsidRPr="002C53D1" w:rsidRDefault="00017067" w:rsidP="00770B6C">
          <w:pPr>
            <w:spacing w:after="0"/>
            <w:rPr>
              <w:rFonts w:eastAsia="Times New Roman"/>
              <w:color w:val="auto"/>
              <w:sz w:val="12"/>
            </w:rPr>
          </w:pPr>
        </w:p>
      </w:tc>
      <w:tc>
        <w:tcPr>
          <w:tcW w:w="0" w:type="dxa"/>
        </w:tcPr>
        <w:p w14:paraId="5F6DE2D4" w14:textId="77777777" w:rsidR="002E4C54" w:rsidRPr="002C53D1" w:rsidRDefault="7D78F7B9" w:rsidP="002E4C54">
          <w:pPr>
            <w:jc w:val="center"/>
            <w:rPr>
              <w:rFonts w:asciiTheme="minorBidi" w:eastAsia="Times New Roman" w:hAnsiTheme="minorBidi" w:cstheme="minorBidi"/>
              <w:b/>
              <w:bCs/>
              <w:color w:val="auto"/>
              <w:sz w:val="24"/>
              <w:szCs w:val="24"/>
            </w:rPr>
          </w:pPr>
          <w:r w:rsidRPr="002C53D1">
            <w:rPr>
              <w:rFonts w:asciiTheme="minorBidi" w:eastAsia="Times New Roman" w:hAnsiTheme="minorBidi" w:cstheme="minorBidi"/>
              <w:b/>
              <w:bCs/>
              <w:color w:val="auto"/>
              <w:sz w:val="24"/>
              <w:szCs w:val="24"/>
            </w:rPr>
            <w:t>Software Test ADD_DOC_TYPE</w:t>
          </w:r>
          <w:r w:rsidR="002E4C54" w:rsidRPr="002C53D1">
            <w:rPr>
              <w:rFonts w:asciiTheme="minorBidi" w:eastAsia="Times New Roman" w:hAnsiTheme="minorBidi" w:cstheme="minorBidi"/>
              <w:b/>
              <w:bCs/>
              <w:color w:val="auto"/>
              <w:sz w:val="24"/>
              <w:szCs w:val="24"/>
            </w:rPr>
            <w:t xml:space="preserve"> ADD_DOC_STX</w:t>
          </w:r>
        </w:p>
        <w:p w14:paraId="1526D952" w14:textId="15A3CCCA" w:rsidR="00017067" w:rsidRPr="002C53D1" w:rsidRDefault="00017067" w:rsidP="7D78F7B9">
          <w:pPr>
            <w:spacing w:after="0"/>
            <w:jc w:val="center"/>
            <w:rPr>
              <w:rFonts w:asciiTheme="minorBidi" w:eastAsia="Times New Roman" w:hAnsiTheme="minorBidi" w:cstheme="minorBidi"/>
              <w:color w:val="auto"/>
              <w:sz w:val="18"/>
              <w:szCs w:val="18"/>
            </w:rPr>
          </w:pPr>
        </w:p>
      </w:tc>
      <w:tc>
        <w:tcPr>
          <w:tcW w:w="0" w:type="dxa"/>
        </w:tcPr>
        <w:p w14:paraId="0E6BED8B" w14:textId="66991CCF" w:rsidR="00D41798" w:rsidRPr="002C53D1" w:rsidRDefault="00216729" w:rsidP="009D2226">
          <w:pPr>
            <w:jc w:val="right"/>
            <w:rPr>
              <w:rFonts w:asciiTheme="minorBidi" w:hAnsiTheme="minorBidi" w:cstheme="minorBidi"/>
              <w:color w:val="auto"/>
              <w:sz w:val="18"/>
              <w:szCs w:val="18"/>
            </w:rPr>
          </w:pPr>
          <w:r w:rsidRPr="002C53D1">
            <w:rPr>
              <w:rFonts w:asciiTheme="minorBidi" w:eastAsia="Times New Roman" w:hAnsiTheme="minorBidi" w:cstheme="minorBidi"/>
              <w:color w:val="auto"/>
              <w:sz w:val="18"/>
              <w:szCs w:val="18"/>
              <w:rtl/>
              <w:lang w:bidi="he-IL"/>
            </w:rPr>
            <w:t xml:space="preserve"> </w:t>
          </w:r>
          <w:r w:rsidR="009D2226" w:rsidRPr="002C53D1">
            <w:rPr>
              <w:rFonts w:asciiTheme="minorBidi" w:hAnsiTheme="minorBidi" w:cstheme="minorBidi"/>
              <w:color w:val="auto"/>
              <w:sz w:val="18"/>
              <w:szCs w:val="18"/>
            </w:rPr>
            <w:t>DOC #</w:t>
          </w:r>
          <w:r w:rsidR="0007215C" w:rsidRPr="002C53D1">
            <w:rPr>
              <w:rFonts w:asciiTheme="minorBidi" w:hAnsiTheme="minorBidi" w:cstheme="minorBidi"/>
              <w:color w:val="auto"/>
              <w:sz w:val="18"/>
              <w:szCs w:val="18"/>
              <w:shd w:val="clear" w:color="auto" w:fill="FFFFFF"/>
            </w:rPr>
            <w:t xml:space="preserve"> </w:t>
          </w:r>
          <w:r w:rsidR="00661F70" w:rsidRPr="002C53D1">
            <w:rPr>
              <w:rFonts w:asciiTheme="minorBidi" w:hAnsiTheme="minorBidi" w:cstheme="minorBidi"/>
              <w:color w:val="auto"/>
              <w:sz w:val="18"/>
              <w:szCs w:val="18"/>
              <w:shd w:val="clear" w:color="auto" w:fill="FFFFFF"/>
            </w:rPr>
            <w:t>ADD</w:t>
          </w:r>
          <w:r w:rsidR="00FC532C" w:rsidRPr="002C53D1">
            <w:rPr>
              <w:rFonts w:asciiTheme="minorBidi" w:hAnsiTheme="minorBidi" w:cstheme="minorBidi"/>
              <w:color w:val="auto"/>
              <w:sz w:val="18"/>
              <w:szCs w:val="18"/>
              <w:shd w:val="clear" w:color="auto" w:fill="FFFFFF"/>
            </w:rPr>
            <w:t>_</w:t>
          </w:r>
          <w:r w:rsidR="00661F70" w:rsidRPr="002C53D1">
            <w:rPr>
              <w:rFonts w:asciiTheme="minorBidi" w:hAnsiTheme="minorBidi" w:cstheme="minorBidi"/>
              <w:color w:val="auto"/>
              <w:sz w:val="18"/>
              <w:szCs w:val="18"/>
              <w:shd w:val="clear" w:color="auto" w:fill="FFFFFF"/>
            </w:rPr>
            <w:t>DOC</w:t>
          </w:r>
          <w:r w:rsidR="00FC532C" w:rsidRPr="002C53D1">
            <w:rPr>
              <w:rFonts w:asciiTheme="minorBidi" w:hAnsiTheme="minorBidi" w:cstheme="minorBidi"/>
              <w:color w:val="auto"/>
              <w:sz w:val="18"/>
              <w:szCs w:val="18"/>
              <w:shd w:val="clear" w:color="auto" w:fill="FFFFFF"/>
            </w:rPr>
            <w:t>_STD#</w:t>
          </w:r>
          <w:r w:rsidR="00A74C9B" w:rsidRPr="002C53D1">
            <w:rPr>
              <w:rFonts w:asciiTheme="minorBidi" w:hAnsiTheme="minorBidi" w:cstheme="minorBidi"/>
              <w:color w:val="auto"/>
              <w:sz w:val="18"/>
              <w:szCs w:val="18"/>
              <w:shd w:val="clear" w:color="auto" w:fill="FFFFFF"/>
            </w:rPr>
            <w:t xml:space="preserve"> ADD_STX_NUMBER</w:t>
          </w:r>
        </w:p>
        <w:p w14:paraId="5D849D4D" w14:textId="77777777" w:rsidR="00BB5E2B" w:rsidRPr="002C53D1" w:rsidRDefault="00BB5E2B" w:rsidP="00BB5E2B">
          <w:pPr>
            <w:jc w:val="right"/>
            <w:rPr>
              <w:rFonts w:asciiTheme="minorBidi" w:hAnsiTheme="minorBidi" w:cstheme="minorBidi"/>
              <w:b/>
              <w:color w:val="auto"/>
              <w:sz w:val="18"/>
              <w:szCs w:val="18"/>
              <w:lang w:eastAsia="ja-JP"/>
            </w:rPr>
          </w:pPr>
          <w:r w:rsidRPr="002C53D1">
            <w:rPr>
              <w:rFonts w:asciiTheme="minorBidi" w:hAnsiTheme="minorBidi" w:cstheme="minorBidi"/>
              <w:b/>
              <w:color w:val="auto"/>
              <w:sz w:val="18"/>
              <w:szCs w:val="18"/>
              <w:lang w:eastAsia="ja-JP"/>
            </w:rPr>
            <w:t xml:space="preserve">Page </w:t>
          </w:r>
          <w:r w:rsidRPr="002C53D1">
            <w:rPr>
              <w:rFonts w:asciiTheme="minorBidi" w:hAnsiTheme="minorBidi" w:cstheme="minorBidi"/>
              <w:b/>
              <w:bCs/>
              <w:color w:val="auto"/>
              <w:sz w:val="18"/>
              <w:szCs w:val="18"/>
              <w:lang w:eastAsia="ja-JP"/>
            </w:rPr>
            <w:fldChar w:fldCharType="begin"/>
          </w:r>
          <w:r w:rsidRPr="002C53D1">
            <w:rPr>
              <w:rFonts w:asciiTheme="minorBidi" w:hAnsiTheme="minorBidi" w:cstheme="minorBidi"/>
              <w:b/>
              <w:bCs/>
              <w:color w:val="auto"/>
              <w:sz w:val="18"/>
              <w:szCs w:val="18"/>
              <w:lang w:eastAsia="ja-JP"/>
            </w:rPr>
            <w:instrText xml:space="preserve"> PAGE  \* Arabic  \* MERGEFORMAT </w:instrText>
          </w:r>
          <w:r w:rsidRPr="002C53D1">
            <w:rPr>
              <w:rFonts w:asciiTheme="minorBidi" w:hAnsiTheme="minorBidi" w:cstheme="minorBidi"/>
              <w:b/>
              <w:bCs/>
              <w:color w:val="auto"/>
              <w:sz w:val="18"/>
              <w:szCs w:val="18"/>
              <w:lang w:eastAsia="ja-JP"/>
            </w:rPr>
            <w:fldChar w:fldCharType="separate"/>
          </w:r>
          <w:r w:rsidRPr="002C53D1">
            <w:rPr>
              <w:rFonts w:asciiTheme="minorBidi" w:hAnsiTheme="minorBidi" w:cstheme="minorBidi"/>
              <w:color w:val="auto"/>
              <w:sz w:val="18"/>
              <w:szCs w:val="18"/>
              <w:lang w:eastAsia="ja-JP"/>
            </w:rPr>
            <w:t>1</w:t>
          </w:r>
          <w:r w:rsidRPr="002C53D1">
            <w:rPr>
              <w:rFonts w:asciiTheme="minorBidi" w:hAnsiTheme="minorBidi" w:cstheme="minorBidi"/>
              <w:color w:val="auto"/>
              <w:sz w:val="18"/>
              <w:szCs w:val="18"/>
              <w:lang w:eastAsia="ja-JP"/>
            </w:rPr>
            <w:fldChar w:fldCharType="end"/>
          </w:r>
          <w:r w:rsidRPr="002C53D1">
            <w:rPr>
              <w:rFonts w:asciiTheme="minorBidi" w:hAnsiTheme="minorBidi" w:cstheme="minorBidi"/>
              <w:b/>
              <w:color w:val="auto"/>
              <w:sz w:val="18"/>
              <w:szCs w:val="18"/>
              <w:lang w:eastAsia="ja-JP"/>
            </w:rPr>
            <w:t xml:space="preserve"> of </w:t>
          </w:r>
          <w:r w:rsidRPr="002C53D1">
            <w:rPr>
              <w:rFonts w:asciiTheme="minorBidi" w:hAnsiTheme="minorBidi" w:cstheme="minorBidi"/>
              <w:b/>
              <w:bCs/>
              <w:color w:val="auto"/>
              <w:sz w:val="18"/>
              <w:szCs w:val="18"/>
              <w:lang w:eastAsia="ja-JP"/>
            </w:rPr>
            <w:fldChar w:fldCharType="begin"/>
          </w:r>
          <w:r w:rsidRPr="002C53D1">
            <w:rPr>
              <w:rFonts w:asciiTheme="minorBidi" w:hAnsiTheme="minorBidi" w:cstheme="minorBidi"/>
              <w:b/>
              <w:bCs/>
              <w:color w:val="auto"/>
              <w:sz w:val="18"/>
              <w:szCs w:val="18"/>
              <w:lang w:eastAsia="ja-JP"/>
            </w:rPr>
            <w:instrText xml:space="preserve"> NUMPAGES  \* Arabic  \* MERGEFORMAT </w:instrText>
          </w:r>
          <w:r w:rsidRPr="002C53D1">
            <w:rPr>
              <w:rFonts w:asciiTheme="minorBidi" w:hAnsiTheme="minorBidi" w:cstheme="minorBidi"/>
              <w:b/>
              <w:bCs/>
              <w:color w:val="auto"/>
              <w:sz w:val="18"/>
              <w:szCs w:val="18"/>
              <w:lang w:eastAsia="ja-JP"/>
            </w:rPr>
            <w:fldChar w:fldCharType="separate"/>
          </w:r>
          <w:r w:rsidRPr="002C53D1">
            <w:rPr>
              <w:rFonts w:asciiTheme="minorBidi" w:hAnsiTheme="minorBidi" w:cstheme="minorBidi"/>
              <w:color w:val="auto"/>
              <w:sz w:val="18"/>
              <w:szCs w:val="18"/>
              <w:lang w:eastAsia="ja-JP"/>
            </w:rPr>
            <w:t>11</w:t>
          </w:r>
          <w:r w:rsidRPr="002C53D1">
            <w:rPr>
              <w:rFonts w:asciiTheme="minorBidi" w:hAnsiTheme="minorBidi" w:cstheme="minorBidi"/>
              <w:color w:val="auto"/>
              <w:sz w:val="18"/>
              <w:szCs w:val="18"/>
              <w:lang w:eastAsia="ja-JP"/>
            </w:rPr>
            <w:fldChar w:fldCharType="end"/>
          </w:r>
        </w:p>
        <w:p w14:paraId="43936877" w14:textId="77777777" w:rsidR="00252F0D" w:rsidRPr="002C53D1" w:rsidRDefault="00252F0D" w:rsidP="00EE4E52">
          <w:pPr>
            <w:spacing w:after="0"/>
            <w:jc w:val="right"/>
            <w:rPr>
              <w:rFonts w:asciiTheme="minorBidi" w:eastAsia="Times New Roman" w:hAnsiTheme="minorBidi" w:cstheme="minorBidi"/>
              <w:color w:val="auto"/>
              <w:sz w:val="18"/>
              <w:szCs w:val="18"/>
            </w:rPr>
          </w:pPr>
        </w:p>
      </w:tc>
    </w:tr>
  </w:tbl>
  <w:p w14:paraId="7F268E86" w14:textId="77777777" w:rsidR="00692052" w:rsidRDefault="00692052" w:rsidP="002D5F93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44CDEDE"/>
    <w:lvl w:ilvl="0">
      <w:numFmt w:val="bullet"/>
      <w:lvlText w:val="*"/>
      <w:lvlJc w:val="left"/>
    </w:lvl>
  </w:abstractNum>
  <w:abstractNum w:abstractNumId="1" w15:restartNumberingAfterBreak="0">
    <w:nsid w:val="15B04477"/>
    <w:multiLevelType w:val="multilevel"/>
    <w:tmpl w:val="83945A2C"/>
    <w:lvl w:ilvl="0">
      <w:start w:val="1"/>
      <w:numFmt w:val="decimal"/>
      <w:pStyle w:val="WI-Heading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WI-Heading2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WI-Heading3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pStyle w:val="WI-Heading4"/>
      <w:lvlText w:val="%1.%2.%3.%4"/>
      <w:lvlJc w:val="left"/>
      <w:pPr>
        <w:tabs>
          <w:tab w:val="num" w:pos="3168"/>
        </w:tabs>
        <w:ind w:left="3168" w:hanging="1008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decimal"/>
      <w:pStyle w:val="WI-Heading5"/>
      <w:lvlText w:val="%1.%2.%3.%4.%5"/>
      <w:lvlJc w:val="left"/>
      <w:pPr>
        <w:tabs>
          <w:tab w:val="num" w:pos="4248"/>
        </w:tabs>
        <w:ind w:left="4248" w:hanging="1080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bullet"/>
      <w:pStyle w:val="WI-Heading6"/>
      <w:lvlText w:val=""/>
      <w:lvlJc w:val="left"/>
      <w:pPr>
        <w:tabs>
          <w:tab w:val="num" w:pos="4608"/>
        </w:tabs>
        <w:ind w:left="4536" w:hanging="288"/>
      </w:pPr>
      <w:rPr>
        <w:rFonts w:ascii="Symbol" w:hAnsi="Symbol" w:hint="default"/>
        <w:color w:val="auto"/>
        <w:sz w:val="22"/>
      </w:rPr>
    </w:lvl>
    <w:lvl w:ilvl="6">
      <w:start w:val="1"/>
      <w:numFmt w:val="none"/>
      <w:lvlText w:val=""/>
      <w:lvlJc w:val="left"/>
      <w:pPr>
        <w:tabs>
          <w:tab w:val="num" w:pos="4896"/>
        </w:tabs>
        <w:ind w:left="4536" w:firstLine="0"/>
      </w:pPr>
      <w:rPr>
        <w:rFonts w:hint="default"/>
        <w:sz w:val="24"/>
      </w:rPr>
    </w:lvl>
    <w:lvl w:ilvl="7">
      <w:start w:val="1"/>
      <w:numFmt w:val="none"/>
      <w:lvlText w:val=""/>
      <w:lvlJc w:val="left"/>
      <w:pPr>
        <w:tabs>
          <w:tab w:val="num" w:pos="4896"/>
        </w:tabs>
        <w:ind w:left="4536" w:firstLine="0"/>
      </w:pPr>
      <w:rPr>
        <w:rFonts w:hint="default"/>
        <w:sz w:val="24"/>
      </w:rPr>
    </w:lvl>
    <w:lvl w:ilvl="8">
      <w:start w:val="1"/>
      <w:numFmt w:val="none"/>
      <w:lvlText w:val=""/>
      <w:lvlJc w:val="left"/>
      <w:pPr>
        <w:tabs>
          <w:tab w:val="num" w:pos="4896"/>
        </w:tabs>
        <w:ind w:left="4536" w:firstLine="0"/>
      </w:pPr>
      <w:rPr>
        <w:rFonts w:hint="default"/>
        <w:sz w:val="24"/>
      </w:rPr>
    </w:lvl>
  </w:abstractNum>
  <w:abstractNum w:abstractNumId="2" w15:restartNumberingAfterBreak="0">
    <w:nsid w:val="1F8722D9"/>
    <w:multiLevelType w:val="hybridMultilevel"/>
    <w:tmpl w:val="34F85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00B5D"/>
    <w:multiLevelType w:val="hybridMultilevel"/>
    <w:tmpl w:val="F00CB842"/>
    <w:lvl w:ilvl="0" w:tplc="4D680AEA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701106">
    <w:abstractNumId w:val="1"/>
  </w:num>
  <w:num w:numId="2" w16cid:durableId="475727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8575307">
    <w:abstractNumId w:val="2"/>
  </w:num>
  <w:num w:numId="4" w16cid:durableId="1455712700">
    <w:abstractNumId w:val="3"/>
  </w:num>
  <w:num w:numId="5" w16cid:durableId="106818974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08"/>
    <w:rsid w:val="00007B71"/>
    <w:rsid w:val="0001026B"/>
    <w:rsid w:val="00012380"/>
    <w:rsid w:val="00015CD2"/>
    <w:rsid w:val="00015E14"/>
    <w:rsid w:val="00017067"/>
    <w:rsid w:val="0002197C"/>
    <w:rsid w:val="00023404"/>
    <w:rsid w:val="00023BC6"/>
    <w:rsid w:val="000302BB"/>
    <w:rsid w:val="00040322"/>
    <w:rsid w:val="00044523"/>
    <w:rsid w:val="00051EC5"/>
    <w:rsid w:val="00052E5E"/>
    <w:rsid w:val="00057BFF"/>
    <w:rsid w:val="0007055F"/>
    <w:rsid w:val="00070EB3"/>
    <w:rsid w:val="0007215C"/>
    <w:rsid w:val="00073621"/>
    <w:rsid w:val="000748EF"/>
    <w:rsid w:val="00076EF8"/>
    <w:rsid w:val="000805C0"/>
    <w:rsid w:val="00082D3C"/>
    <w:rsid w:val="000845D0"/>
    <w:rsid w:val="00087302"/>
    <w:rsid w:val="00093D56"/>
    <w:rsid w:val="00094E3F"/>
    <w:rsid w:val="000A0435"/>
    <w:rsid w:val="000A11CF"/>
    <w:rsid w:val="000A1F57"/>
    <w:rsid w:val="000B34A5"/>
    <w:rsid w:val="000B5606"/>
    <w:rsid w:val="000B58CD"/>
    <w:rsid w:val="000B5C93"/>
    <w:rsid w:val="000B652B"/>
    <w:rsid w:val="000B7C2F"/>
    <w:rsid w:val="000C100F"/>
    <w:rsid w:val="000C1716"/>
    <w:rsid w:val="000D35D7"/>
    <w:rsid w:val="000D48C7"/>
    <w:rsid w:val="000D61BF"/>
    <w:rsid w:val="000E2144"/>
    <w:rsid w:val="000F1F03"/>
    <w:rsid w:val="000F6578"/>
    <w:rsid w:val="000F744D"/>
    <w:rsid w:val="00101476"/>
    <w:rsid w:val="001030C9"/>
    <w:rsid w:val="00104248"/>
    <w:rsid w:val="00110681"/>
    <w:rsid w:val="0011293A"/>
    <w:rsid w:val="00112AC7"/>
    <w:rsid w:val="00113B51"/>
    <w:rsid w:val="00114699"/>
    <w:rsid w:val="00114A60"/>
    <w:rsid w:val="00114E4B"/>
    <w:rsid w:val="00115121"/>
    <w:rsid w:val="00115592"/>
    <w:rsid w:val="00115C45"/>
    <w:rsid w:val="001163AD"/>
    <w:rsid w:val="00120B80"/>
    <w:rsid w:val="00123155"/>
    <w:rsid w:val="00132722"/>
    <w:rsid w:val="001331E2"/>
    <w:rsid w:val="00135259"/>
    <w:rsid w:val="00135641"/>
    <w:rsid w:val="00143322"/>
    <w:rsid w:val="00150200"/>
    <w:rsid w:val="00160915"/>
    <w:rsid w:val="00160BE0"/>
    <w:rsid w:val="001642BF"/>
    <w:rsid w:val="00166F2F"/>
    <w:rsid w:val="001709BB"/>
    <w:rsid w:val="00172F78"/>
    <w:rsid w:val="00174AEE"/>
    <w:rsid w:val="00175246"/>
    <w:rsid w:val="0017759E"/>
    <w:rsid w:val="001778E0"/>
    <w:rsid w:val="00183462"/>
    <w:rsid w:val="00183A37"/>
    <w:rsid w:val="00183E01"/>
    <w:rsid w:val="00187065"/>
    <w:rsid w:val="00191BBD"/>
    <w:rsid w:val="00191F8A"/>
    <w:rsid w:val="0019337C"/>
    <w:rsid w:val="001A2038"/>
    <w:rsid w:val="001A3B31"/>
    <w:rsid w:val="001A5524"/>
    <w:rsid w:val="001B1E5F"/>
    <w:rsid w:val="001B3C21"/>
    <w:rsid w:val="001B569E"/>
    <w:rsid w:val="001B5975"/>
    <w:rsid w:val="001B6C06"/>
    <w:rsid w:val="001C18A4"/>
    <w:rsid w:val="001C6B15"/>
    <w:rsid w:val="001D5543"/>
    <w:rsid w:val="001E1B5F"/>
    <w:rsid w:val="001E240D"/>
    <w:rsid w:val="001E38DE"/>
    <w:rsid w:val="001E648B"/>
    <w:rsid w:val="001F1213"/>
    <w:rsid w:val="001F54F1"/>
    <w:rsid w:val="001F65FB"/>
    <w:rsid w:val="001F6BD6"/>
    <w:rsid w:val="0020703F"/>
    <w:rsid w:val="0020756F"/>
    <w:rsid w:val="00214F9A"/>
    <w:rsid w:val="00216729"/>
    <w:rsid w:val="0021729E"/>
    <w:rsid w:val="00217495"/>
    <w:rsid w:val="00221090"/>
    <w:rsid w:val="00221DE9"/>
    <w:rsid w:val="00221E3A"/>
    <w:rsid w:val="0022363D"/>
    <w:rsid w:val="0022436B"/>
    <w:rsid w:val="00224CFF"/>
    <w:rsid w:val="00226C7C"/>
    <w:rsid w:val="0023200D"/>
    <w:rsid w:val="00233B15"/>
    <w:rsid w:val="00237E34"/>
    <w:rsid w:val="00241373"/>
    <w:rsid w:val="00242684"/>
    <w:rsid w:val="00243C56"/>
    <w:rsid w:val="00244DA9"/>
    <w:rsid w:val="00252F0D"/>
    <w:rsid w:val="002536D8"/>
    <w:rsid w:val="0026714E"/>
    <w:rsid w:val="00280483"/>
    <w:rsid w:val="00281E1B"/>
    <w:rsid w:val="00282C81"/>
    <w:rsid w:val="00286A4F"/>
    <w:rsid w:val="002872D9"/>
    <w:rsid w:val="00291A8D"/>
    <w:rsid w:val="002930F8"/>
    <w:rsid w:val="00293C69"/>
    <w:rsid w:val="00296F6D"/>
    <w:rsid w:val="00297E4D"/>
    <w:rsid w:val="002A05E2"/>
    <w:rsid w:val="002A2C36"/>
    <w:rsid w:val="002A3611"/>
    <w:rsid w:val="002A57FA"/>
    <w:rsid w:val="002A7431"/>
    <w:rsid w:val="002A782C"/>
    <w:rsid w:val="002B0103"/>
    <w:rsid w:val="002B08C7"/>
    <w:rsid w:val="002B1363"/>
    <w:rsid w:val="002B73C5"/>
    <w:rsid w:val="002C1C23"/>
    <w:rsid w:val="002C25A6"/>
    <w:rsid w:val="002C52F6"/>
    <w:rsid w:val="002C53D1"/>
    <w:rsid w:val="002D2D63"/>
    <w:rsid w:val="002D5F93"/>
    <w:rsid w:val="002D6CEF"/>
    <w:rsid w:val="002E128A"/>
    <w:rsid w:val="002E19D4"/>
    <w:rsid w:val="002E456F"/>
    <w:rsid w:val="002E4C54"/>
    <w:rsid w:val="002E604D"/>
    <w:rsid w:val="002F0463"/>
    <w:rsid w:val="002F3F9D"/>
    <w:rsid w:val="00304622"/>
    <w:rsid w:val="00305064"/>
    <w:rsid w:val="00307F53"/>
    <w:rsid w:val="00310181"/>
    <w:rsid w:val="0031087F"/>
    <w:rsid w:val="00310882"/>
    <w:rsid w:val="00312ED0"/>
    <w:rsid w:val="00316BF7"/>
    <w:rsid w:val="003203C6"/>
    <w:rsid w:val="003209BD"/>
    <w:rsid w:val="00322E6C"/>
    <w:rsid w:val="003240F9"/>
    <w:rsid w:val="00324815"/>
    <w:rsid w:val="00324CEC"/>
    <w:rsid w:val="003261BF"/>
    <w:rsid w:val="00330E66"/>
    <w:rsid w:val="003326B7"/>
    <w:rsid w:val="00333507"/>
    <w:rsid w:val="003371BA"/>
    <w:rsid w:val="0034190E"/>
    <w:rsid w:val="00344BF4"/>
    <w:rsid w:val="00345B1A"/>
    <w:rsid w:val="00352EA4"/>
    <w:rsid w:val="00362C4A"/>
    <w:rsid w:val="00370A7F"/>
    <w:rsid w:val="00373DE2"/>
    <w:rsid w:val="00376CA6"/>
    <w:rsid w:val="00384B80"/>
    <w:rsid w:val="00387534"/>
    <w:rsid w:val="00390C4F"/>
    <w:rsid w:val="003946ED"/>
    <w:rsid w:val="003A01BA"/>
    <w:rsid w:val="003A0547"/>
    <w:rsid w:val="003A0D92"/>
    <w:rsid w:val="003A6B08"/>
    <w:rsid w:val="003B0BA7"/>
    <w:rsid w:val="003B127B"/>
    <w:rsid w:val="003B2F76"/>
    <w:rsid w:val="003B3A8D"/>
    <w:rsid w:val="003B537A"/>
    <w:rsid w:val="003B55E8"/>
    <w:rsid w:val="003B6D30"/>
    <w:rsid w:val="003C2A52"/>
    <w:rsid w:val="003C4E07"/>
    <w:rsid w:val="003C7864"/>
    <w:rsid w:val="003D06CA"/>
    <w:rsid w:val="003D09FF"/>
    <w:rsid w:val="003D2AE9"/>
    <w:rsid w:val="003D3410"/>
    <w:rsid w:val="003D405F"/>
    <w:rsid w:val="003D5D54"/>
    <w:rsid w:val="003D6C6D"/>
    <w:rsid w:val="003E0860"/>
    <w:rsid w:val="003E1FEE"/>
    <w:rsid w:val="003E4F12"/>
    <w:rsid w:val="003E543E"/>
    <w:rsid w:val="003F0775"/>
    <w:rsid w:val="003F4D71"/>
    <w:rsid w:val="003F54CF"/>
    <w:rsid w:val="003F7C34"/>
    <w:rsid w:val="00400DE2"/>
    <w:rsid w:val="00402965"/>
    <w:rsid w:val="00404632"/>
    <w:rsid w:val="00404887"/>
    <w:rsid w:val="004075C8"/>
    <w:rsid w:val="0041427D"/>
    <w:rsid w:val="00416252"/>
    <w:rsid w:val="00417079"/>
    <w:rsid w:val="00420EBF"/>
    <w:rsid w:val="00421255"/>
    <w:rsid w:val="00421E04"/>
    <w:rsid w:val="00423682"/>
    <w:rsid w:val="00427133"/>
    <w:rsid w:val="0043073F"/>
    <w:rsid w:val="00430DF4"/>
    <w:rsid w:val="00431CB3"/>
    <w:rsid w:val="00432481"/>
    <w:rsid w:val="00433A19"/>
    <w:rsid w:val="00434830"/>
    <w:rsid w:val="00440377"/>
    <w:rsid w:val="00443A40"/>
    <w:rsid w:val="00445B11"/>
    <w:rsid w:val="00450027"/>
    <w:rsid w:val="00450DBF"/>
    <w:rsid w:val="00453964"/>
    <w:rsid w:val="00460539"/>
    <w:rsid w:val="00460978"/>
    <w:rsid w:val="0046471F"/>
    <w:rsid w:val="00467E7D"/>
    <w:rsid w:val="00470497"/>
    <w:rsid w:val="00471B95"/>
    <w:rsid w:val="00473862"/>
    <w:rsid w:val="00474066"/>
    <w:rsid w:val="00475B1B"/>
    <w:rsid w:val="004764AA"/>
    <w:rsid w:val="00477D91"/>
    <w:rsid w:val="00482F83"/>
    <w:rsid w:val="0048375D"/>
    <w:rsid w:val="00487F0C"/>
    <w:rsid w:val="00490BBD"/>
    <w:rsid w:val="00492AF3"/>
    <w:rsid w:val="00493608"/>
    <w:rsid w:val="004947A9"/>
    <w:rsid w:val="00497217"/>
    <w:rsid w:val="00497489"/>
    <w:rsid w:val="00497AE6"/>
    <w:rsid w:val="004A5444"/>
    <w:rsid w:val="004A6983"/>
    <w:rsid w:val="004A6F17"/>
    <w:rsid w:val="004B0B7E"/>
    <w:rsid w:val="004B5107"/>
    <w:rsid w:val="004B5E99"/>
    <w:rsid w:val="004B6E5D"/>
    <w:rsid w:val="004B6F78"/>
    <w:rsid w:val="004C0D4C"/>
    <w:rsid w:val="004C0EC0"/>
    <w:rsid w:val="004C2ADA"/>
    <w:rsid w:val="004C2C7E"/>
    <w:rsid w:val="004C7CCB"/>
    <w:rsid w:val="004D0BC1"/>
    <w:rsid w:val="004D444E"/>
    <w:rsid w:val="004D4638"/>
    <w:rsid w:val="004D587D"/>
    <w:rsid w:val="004D73F6"/>
    <w:rsid w:val="004E13ED"/>
    <w:rsid w:val="004E194C"/>
    <w:rsid w:val="004E5D33"/>
    <w:rsid w:val="004F3145"/>
    <w:rsid w:val="004F62BE"/>
    <w:rsid w:val="00500A8F"/>
    <w:rsid w:val="00500DA0"/>
    <w:rsid w:val="00501103"/>
    <w:rsid w:val="00501753"/>
    <w:rsid w:val="00501F35"/>
    <w:rsid w:val="005027C8"/>
    <w:rsid w:val="00502AEA"/>
    <w:rsid w:val="00505D16"/>
    <w:rsid w:val="00505EEB"/>
    <w:rsid w:val="00507720"/>
    <w:rsid w:val="00507A64"/>
    <w:rsid w:val="00512404"/>
    <w:rsid w:val="005162AF"/>
    <w:rsid w:val="00522E15"/>
    <w:rsid w:val="0052332F"/>
    <w:rsid w:val="0052389F"/>
    <w:rsid w:val="00525B67"/>
    <w:rsid w:val="005326FF"/>
    <w:rsid w:val="005334D9"/>
    <w:rsid w:val="00533533"/>
    <w:rsid w:val="00534947"/>
    <w:rsid w:val="005369B1"/>
    <w:rsid w:val="005370C5"/>
    <w:rsid w:val="005413A2"/>
    <w:rsid w:val="00544424"/>
    <w:rsid w:val="00544B77"/>
    <w:rsid w:val="005551DB"/>
    <w:rsid w:val="00561EAE"/>
    <w:rsid w:val="0056201D"/>
    <w:rsid w:val="00563413"/>
    <w:rsid w:val="0057359C"/>
    <w:rsid w:val="00577513"/>
    <w:rsid w:val="00580F00"/>
    <w:rsid w:val="00582B44"/>
    <w:rsid w:val="00587A1D"/>
    <w:rsid w:val="00591DE2"/>
    <w:rsid w:val="00593098"/>
    <w:rsid w:val="005966AE"/>
    <w:rsid w:val="005A03A5"/>
    <w:rsid w:val="005A48AF"/>
    <w:rsid w:val="005B1ED8"/>
    <w:rsid w:val="005B34E5"/>
    <w:rsid w:val="005B6163"/>
    <w:rsid w:val="005C0450"/>
    <w:rsid w:val="005C2585"/>
    <w:rsid w:val="005C5001"/>
    <w:rsid w:val="005C5716"/>
    <w:rsid w:val="005C57E2"/>
    <w:rsid w:val="005D089C"/>
    <w:rsid w:val="005D1C34"/>
    <w:rsid w:val="005D3E89"/>
    <w:rsid w:val="005E5E57"/>
    <w:rsid w:val="005F2F60"/>
    <w:rsid w:val="005F4E54"/>
    <w:rsid w:val="005F6835"/>
    <w:rsid w:val="005F7F98"/>
    <w:rsid w:val="005F7FE8"/>
    <w:rsid w:val="006005E1"/>
    <w:rsid w:val="00601B83"/>
    <w:rsid w:val="00603840"/>
    <w:rsid w:val="006051EF"/>
    <w:rsid w:val="006157A9"/>
    <w:rsid w:val="006204C7"/>
    <w:rsid w:val="006247FD"/>
    <w:rsid w:val="006254C7"/>
    <w:rsid w:val="00627683"/>
    <w:rsid w:val="00627B93"/>
    <w:rsid w:val="00627BF3"/>
    <w:rsid w:val="00630930"/>
    <w:rsid w:val="00631C99"/>
    <w:rsid w:val="0063706E"/>
    <w:rsid w:val="00637F7E"/>
    <w:rsid w:val="00642EB8"/>
    <w:rsid w:val="00643A12"/>
    <w:rsid w:val="006446A3"/>
    <w:rsid w:val="0064562A"/>
    <w:rsid w:val="00646B95"/>
    <w:rsid w:val="00652BEB"/>
    <w:rsid w:val="00653DD6"/>
    <w:rsid w:val="00661F70"/>
    <w:rsid w:val="00662934"/>
    <w:rsid w:val="00664006"/>
    <w:rsid w:val="00666CA6"/>
    <w:rsid w:val="00671CA5"/>
    <w:rsid w:val="00672FA1"/>
    <w:rsid w:val="006743BB"/>
    <w:rsid w:val="00680B8E"/>
    <w:rsid w:val="00683557"/>
    <w:rsid w:val="00687E6D"/>
    <w:rsid w:val="00691E48"/>
    <w:rsid w:val="00692052"/>
    <w:rsid w:val="0069362F"/>
    <w:rsid w:val="0069587B"/>
    <w:rsid w:val="00696FB6"/>
    <w:rsid w:val="006A0DA4"/>
    <w:rsid w:val="006A17E4"/>
    <w:rsid w:val="006A36F5"/>
    <w:rsid w:val="006A67C9"/>
    <w:rsid w:val="006A6D01"/>
    <w:rsid w:val="006B27E1"/>
    <w:rsid w:val="006B2F17"/>
    <w:rsid w:val="006B31EC"/>
    <w:rsid w:val="006B5542"/>
    <w:rsid w:val="006B79E5"/>
    <w:rsid w:val="006C0272"/>
    <w:rsid w:val="006C6DB6"/>
    <w:rsid w:val="006C7E0B"/>
    <w:rsid w:val="006D15FD"/>
    <w:rsid w:val="006D173D"/>
    <w:rsid w:val="006D1779"/>
    <w:rsid w:val="006D17E6"/>
    <w:rsid w:val="006D3FF5"/>
    <w:rsid w:val="006D6192"/>
    <w:rsid w:val="006E1F49"/>
    <w:rsid w:val="006E2C93"/>
    <w:rsid w:val="006E49DF"/>
    <w:rsid w:val="006E5AFE"/>
    <w:rsid w:val="006E6A77"/>
    <w:rsid w:val="006F34B9"/>
    <w:rsid w:val="006F3528"/>
    <w:rsid w:val="006F5FA9"/>
    <w:rsid w:val="006F60E8"/>
    <w:rsid w:val="006F739D"/>
    <w:rsid w:val="0070053F"/>
    <w:rsid w:val="00704706"/>
    <w:rsid w:val="00705371"/>
    <w:rsid w:val="00706CB8"/>
    <w:rsid w:val="00711FFF"/>
    <w:rsid w:val="007154C1"/>
    <w:rsid w:val="00716A9A"/>
    <w:rsid w:val="00722EC1"/>
    <w:rsid w:val="00726E04"/>
    <w:rsid w:val="007279CD"/>
    <w:rsid w:val="00730041"/>
    <w:rsid w:val="00730B4B"/>
    <w:rsid w:val="0073339A"/>
    <w:rsid w:val="007341D2"/>
    <w:rsid w:val="00734C89"/>
    <w:rsid w:val="00737D1D"/>
    <w:rsid w:val="007403FF"/>
    <w:rsid w:val="00740CA1"/>
    <w:rsid w:val="007425D5"/>
    <w:rsid w:val="007469F0"/>
    <w:rsid w:val="0074763F"/>
    <w:rsid w:val="00756C31"/>
    <w:rsid w:val="007602E9"/>
    <w:rsid w:val="007638F4"/>
    <w:rsid w:val="00764833"/>
    <w:rsid w:val="00765C0F"/>
    <w:rsid w:val="00770B6C"/>
    <w:rsid w:val="0077622A"/>
    <w:rsid w:val="00776B8B"/>
    <w:rsid w:val="00782C96"/>
    <w:rsid w:val="00786BB0"/>
    <w:rsid w:val="00791696"/>
    <w:rsid w:val="0079184B"/>
    <w:rsid w:val="00791AEA"/>
    <w:rsid w:val="007A2074"/>
    <w:rsid w:val="007A3304"/>
    <w:rsid w:val="007A6446"/>
    <w:rsid w:val="007B110C"/>
    <w:rsid w:val="007B6A12"/>
    <w:rsid w:val="007C1659"/>
    <w:rsid w:val="007C4418"/>
    <w:rsid w:val="007C4D95"/>
    <w:rsid w:val="007D15F4"/>
    <w:rsid w:val="007D2B83"/>
    <w:rsid w:val="007D3402"/>
    <w:rsid w:val="007D7381"/>
    <w:rsid w:val="007E0171"/>
    <w:rsid w:val="007E3219"/>
    <w:rsid w:val="007E3985"/>
    <w:rsid w:val="007E402E"/>
    <w:rsid w:val="007E5366"/>
    <w:rsid w:val="007E54EA"/>
    <w:rsid w:val="007E5B3D"/>
    <w:rsid w:val="007F0D39"/>
    <w:rsid w:val="007F2245"/>
    <w:rsid w:val="007F2A40"/>
    <w:rsid w:val="007F30C1"/>
    <w:rsid w:val="007F3653"/>
    <w:rsid w:val="007F5CE7"/>
    <w:rsid w:val="008021F4"/>
    <w:rsid w:val="00804CF0"/>
    <w:rsid w:val="00810ABD"/>
    <w:rsid w:val="00813672"/>
    <w:rsid w:val="008219AF"/>
    <w:rsid w:val="00824EBC"/>
    <w:rsid w:val="008332B9"/>
    <w:rsid w:val="00834DC1"/>
    <w:rsid w:val="008379F8"/>
    <w:rsid w:val="00841D2A"/>
    <w:rsid w:val="00847D70"/>
    <w:rsid w:val="00862654"/>
    <w:rsid w:val="00871CED"/>
    <w:rsid w:val="00880B14"/>
    <w:rsid w:val="00880CE3"/>
    <w:rsid w:val="00880FEE"/>
    <w:rsid w:val="008828D8"/>
    <w:rsid w:val="00882A8E"/>
    <w:rsid w:val="008831E5"/>
    <w:rsid w:val="008932BA"/>
    <w:rsid w:val="00894A65"/>
    <w:rsid w:val="00894F1C"/>
    <w:rsid w:val="008A096A"/>
    <w:rsid w:val="008A15EA"/>
    <w:rsid w:val="008A247C"/>
    <w:rsid w:val="008A5DBF"/>
    <w:rsid w:val="008A625D"/>
    <w:rsid w:val="008A6CC0"/>
    <w:rsid w:val="008B2118"/>
    <w:rsid w:val="008B3501"/>
    <w:rsid w:val="008B483C"/>
    <w:rsid w:val="008C044C"/>
    <w:rsid w:val="008C205F"/>
    <w:rsid w:val="008C223A"/>
    <w:rsid w:val="008D1FD9"/>
    <w:rsid w:val="008D3F7D"/>
    <w:rsid w:val="008D720F"/>
    <w:rsid w:val="008E25D9"/>
    <w:rsid w:val="008E4ED4"/>
    <w:rsid w:val="008E5494"/>
    <w:rsid w:val="008E54A4"/>
    <w:rsid w:val="008E56CF"/>
    <w:rsid w:val="008E6587"/>
    <w:rsid w:val="008F187F"/>
    <w:rsid w:val="008F4985"/>
    <w:rsid w:val="008F7D12"/>
    <w:rsid w:val="00903026"/>
    <w:rsid w:val="009053E5"/>
    <w:rsid w:val="009058E3"/>
    <w:rsid w:val="009064CD"/>
    <w:rsid w:val="00910D17"/>
    <w:rsid w:val="0091171A"/>
    <w:rsid w:val="00913BBD"/>
    <w:rsid w:val="00922D8C"/>
    <w:rsid w:val="00922FB3"/>
    <w:rsid w:val="009274F7"/>
    <w:rsid w:val="00930033"/>
    <w:rsid w:val="00930105"/>
    <w:rsid w:val="00931302"/>
    <w:rsid w:val="009327A3"/>
    <w:rsid w:val="0093284C"/>
    <w:rsid w:val="00932C7B"/>
    <w:rsid w:val="009408DC"/>
    <w:rsid w:val="00940EC6"/>
    <w:rsid w:val="00942CD8"/>
    <w:rsid w:val="00946264"/>
    <w:rsid w:val="009473BD"/>
    <w:rsid w:val="009507C5"/>
    <w:rsid w:val="00951910"/>
    <w:rsid w:val="0095310C"/>
    <w:rsid w:val="00956ACA"/>
    <w:rsid w:val="00956DF2"/>
    <w:rsid w:val="009578D1"/>
    <w:rsid w:val="00963913"/>
    <w:rsid w:val="00965097"/>
    <w:rsid w:val="00965767"/>
    <w:rsid w:val="009710F1"/>
    <w:rsid w:val="00972108"/>
    <w:rsid w:val="009734D4"/>
    <w:rsid w:val="009832BE"/>
    <w:rsid w:val="0099018D"/>
    <w:rsid w:val="009901F0"/>
    <w:rsid w:val="00990984"/>
    <w:rsid w:val="0099388C"/>
    <w:rsid w:val="0099417C"/>
    <w:rsid w:val="00994672"/>
    <w:rsid w:val="00994C18"/>
    <w:rsid w:val="009A0841"/>
    <w:rsid w:val="009A1B76"/>
    <w:rsid w:val="009A2C95"/>
    <w:rsid w:val="009A7366"/>
    <w:rsid w:val="009B2F95"/>
    <w:rsid w:val="009B35F8"/>
    <w:rsid w:val="009B7114"/>
    <w:rsid w:val="009C0959"/>
    <w:rsid w:val="009C4817"/>
    <w:rsid w:val="009C649B"/>
    <w:rsid w:val="009C65D3"/>
    <w:rsid w:val="009C7B7C"/>
    <w:rsid w:val="009C7DD8"/>
    <w:rsid w:val="009D2226"/>
    <w:rsid w:val="009D25B3"/>
    <w:rsid w:val="009D5D1D"/>
    <w:rsid w:val="009D6B0A"/>
    <w:rsid w:val="009D6EA1"/>
    <w:rsid w:val="009D7019"/>
    <w:rsid w:val="009E0CB5"/>
    <w:rsid w:val="009E33CC"/>
    <w:rsid w:val="009E5A88"/>
    <w:rsid w:val="009F1073"/>
    <w:rsid w:val="009F247C"/>
    <w:rsid w:val="009F4030"/>
    <w:rsid w:val="009F52ED"/>
    <w:rsid w:val="009F6769"/>
    <w:rsid w:val="00A034B1"/>
    <w:rsid w:val="00A07390"/>
    <w:rsid w:val="00A1029E"/>
    <w:rsid w:val="00A12FCA"/>
    <w:rsid w:val="00A14E1D"/>
    <w:rsid w:val="00A173AB"/>
    <w:rsid w:val="00A212AB"/>
    <w:rsid w:val="00A22F5D"/>
    <w:rsid w:val="00A232B9"/>
    <w:rsid w:val="00A25923"/>
    <w:rsid w:val="00A25DC8"/>
    <w:rsid w:val="00A27A29"/>
    <w:rsid w:val="00A310FE"/>
    <w:rsid w:val="00A3118F"/>
    <w:rsid w:val="00A35174"/>
    <w:rsid w:val="00A37374"/>
    <w:rsid w:val="00A37670"/>
    <w:rsid w:val="00A41066"/>
    <w:rsid w:val="00A419C6"/>
    <w:rsid w:val="00A43417"/>
    <w:rsid w:val="00A43729"/>
    <w:rsid w:val="00A44AB4"/>
    <w:rsid w:val="00A53C48"/>
    <w:rsid w:val="00A55E2E"/>
    <w:rsid w:val="00A57961"/>
    <w:rsid w:val="00A62813"/>
    <w:rsid w:val="00A64EAD"/>
    <w:rsid w:val="00A701AB"/>
    <w:rsid w:val="00A705C5"/>
    <w:rsid w:val="00A74273"/>
    <w:rsid w:val="00A74C9B"/>
    <w:rsid w:val="00A75D2B"/>
    <w:rsid w:val="00A80200"/>
    <w:rsid w:val="00A80671"/>
    <w:rsid w:val="00A80DBF"/>
    <w:rsid w:val="00A81637"/>
    <w:rsid w:val="00A81FB1"/>
    <w:rsid w:val="00A8620D"/>
    <w:rsid w:val="00A874A8"/>
    <w:rsid w:val="00A87A61"/>
    <w:rsid w:val="00A95442"/>
    <w:rsid w:val="00AA3CD8"/>
    <w:rsid w:val="00AA42F5"/>
    <w:rsid w:val="00AA5555"/>
    <w:rsid w:val="00AB14BD"/>
    <w:rsid w:val="00AB1D09"/>
    <w:rsid w:val="00AB1E09"/>
    <w:rsid w:val="00AB273F"/>
    <w:rsid w:val="00AB3B42"/>
    <w:rsid w:val="00AB63B7"/>
    <w:rsid w:val="00AB6467"/>
    <w:rsid w:val="00AB6AD3"/>
    <w:rsid w:val="00AC3103"/>
    <w:rsid w:val="00AC4F86"/>
    <w:rsid w:val="00AD0F08"/>
    <w:rsid w:val="00AD126E"/>
    <w:rsid w:val="00AD3CD4"/>
    <w:rsid w:val="00AE04A2"/>
    <w:rsid w:val="00AE3CC6"/>
    <w:rsid w:val="00AE4051"/>
    <w:rsid w:val="00AE4F22"/>
    <w:rsid w:val="00AE51C0"/>
    <w:rsid w:val="00AE6C32"/>
    <w:rsid w:val="00AF0093"/>
    <w:rsid w:val="00AF0A9B"/>
    <w:rsid w:val="00AF5E37"/>
    <w:rsid w:val="00B02DCD"/>
    <w:rsid w:val="00B04186"/>
    <w:rsid w:val="00B04903"/>
    <w:rsid w:val="00B0586D"/>
    <w:rsid w:val="00B0595C"/>
    <w:rsid w:val="00B05F7C"/>
    <w:rsid w:val="00B0728A"/>
    <w:rsid w:val="00B1097A"/>
    <w:rsid w:val="00B12A1C"/>
    <w:rsid w:val="00B15D7C"/>
    <w:rsid w:val="00B1629C"/>
    <w:rsid w:val="00B17C25"/>
    <w:rsid w:val="00B17C82"/>
    <w:rsid w:val="00B218B8"/>
    <w:rsid w:val="00B21EDE"/>
    <w:rsid w:val="00B24296"/>
    <w:rsid w:val="00B24CB4"/>
    <w:rsid w:val="00B254B4"/>
    <w:rsid w:val="00B3261C"/>
    <w:rsid w:val="00B3511A"/>
    <w:rsid w:val="00B46020"/>
    <w:rsid w:val="00B517F8"/>
    <w:rsid w:val="00B528C2"/>
    <w:rsid w:val="00B55C81"/>
    <w:rsid w:val="00B57937"/>
    <w:rsid w:val="00B62F73"/>
    <w:rsid w:val="00B719EC"/>
    <w:rsid w:val="00B757E0"/>
    <w:rsid w:val="00B75835"/>
    <w:rsid w:val="00B81FAA"/>
    <w:rsid w:val="00B838AF"/>
    <w:rsid w:val="00B8497A"/>
    <w:rsid w:val="00B86324"/>
    <w:rsid w:val="00B8763F"/>
    <w:rsid w:val="00B87B8A"/>
    <w:rsid w:val="00B91616"/>
    <w:rsid w:val="00B927D9"/>
    <w:rsid w:val="00B94E9D"/>
    <w:rsid w:val="00BA00EF"/>
    <w:rsid w:val="00BA3878"/>
    <w:rsid w:val="00BA6E0F"/>
    <w:rsid w:val="00BA6F22"/>
    <w:rsid w:val="00BB204B"/>
    <w:rsid w:val="00BB371C"/>
    <w:rsid w:val="00BB5E2B"/>
    <w:rsid w:val="00BC335A"/>
    <w:rsid w:val="00BC3B2C"/>
    <w:rsid w:val="00BC6E9F"/>
    <w:rsid w:val="00BD12FB"/>
    <w:rsid w:val="00BD1D63"/>
    <w:rsid w:val="00BD3C4D"/>
    <w:rsid w:val="00BE1F95"/>
    <w:rsid w:val="00BF1720"/>
    <w:rsid w:val="00BF7CA5"/>
    <w:rsid w:val="00C02E3B"/>
    <w:rsid w:val="00C05A9A"/>
    <w:rsid w:val="00C12775"/>
    <w:rsid w:val="00C13999"/>
    <w:rsid w:val="00C16A66"/>
    <w:rsid w:val="00C17608"/>
    <w:rsid w:val="00C211B3"/>
    <w:rsid w:val="00C2284F"/>
    <w:rsid w:val="00C23541"/>
    <w:rsid w:val="00C2394A"/>
    <w:rsid w:val="00C23C8E"/>
    <w:rsid w:val="00C24548"/>
    <w:rsid w:val="00C33439"/>
    <w:rsid w:val="00C34130"/>
    <w:rsid w:val="00C347DC"/>
    <w:rsid w:val="00C350D5"/>
    <w:rsid w:val="00C35774"/>
    <w:rsid w:val="00C41065"/>
    <w:rsid w:val="00C442D5"/>
    <w:rsid w:val="00C452E1"/>
    <w:rsid w:val="00C4566F"/>
    <w:rsid w:val="00C45C5C"/>
    <w:rsid w:val="00C4632C"/>
    <w:rsid w:val="00C46969"/>
    <w:rsid w:val="00C479FA"/>
    <w:rsid w:val="00C50FB9"/>
    <w:rsid w:val="00C5179D"/>
    <w:rsid w:val="00C51CA7"/>
    <w:rsid w:val="00C5397C"/>
    <w:rsid w:val="00C5411B"/>
    <w:rsid w:val="00C63D92"/>
    <w:rsid w:val="00C653E5"/>
    <w:rsid w:val="00C670E4"/>
    <w:rsid w:val="00C73A74"/>
    <w:rsid w:val="00C806D7"/>
    <w:rsid w:val="00C81283"/>
    <w:rsid w:val="00C85146"/>
    <w:rsid w:val="00C91372"/>
    <w:rsid w:val="00C918C2"/>
    <w:rsid w:val="00C91D0F"/>
    <w:rsid w:val="00C96D3D"/>
    <w:rsid w:val="00C97F36"/>
    <w:rsid w:val="00CA2EB1"/>
    <w:rsid w:val="00CA6C66"/>
    <w:rsid w:val="00CA7272"/>
    <w:rsid w:val="00CA7F0A"/>
    <w:rsid w:val="00CB0150"/>
    <w:rsid w:val="00CB3DC5"/>
    <w:rsid w:val="00CB3F33"/>
    <w:rsid w:val="00CB431E"/>
    <w:rsid w:val="00CB5734"/>
    <w:rsid w:val="00CB64A9"/>
    <w:rsid w:val="00CB6FC4"/>
    <w:rsid w:val="00CC1CA5"/>
    <w:rsid w:val="00CC268F"/>
    <w:rsid w:val="00CC4218"/>
    <w:rsid w:val="00CC4AE5"/>
    <w:rsid w:val="00CC4ED4"/>
    <w:rsid w:val="00CC7171"/>
    <w:rsid w:val="00CD0403"/>
    <w:rsid w:val="00CD0BCF"/>
    <w:rsid w:val="00CD0D96"/>
    <w:rsid w:val="00CD10A3"/>
    <w:rsid w:val="00CD1470"/>
    <w:rsid w:val="00CD1BE5"/>
    <w:rsid w:val="00CD3C06"/>
    <w:rsid w:val="00CD602D"/>
    <w:rsid w:val="00CE0817"/>
    <w:rsid w:val="00CE2CD3"/>
    <w:rsid w:val="00CE67A5"/>
    <w:rsid w:val="00CF1723"/>
    <w:rsid w:val="00CF6CCD"/>
    <w:rsid w:val="00D00023"/>
    <w:rsid w:val="00D00D31"/>
    <w:rsid w:val="00D02438"/>
    <w:rsid w:val="00D11430"/>
    <w:rsid w:val="00D115CE"/>
    <w:rsid w:val="00D12677"/>
    <w:rsid w:val="00D179E5"/>
    <w:rsid w:val="00D2267E"/>
    <w:rsid w:val="00D2359F"/>
    <w:rsid w:val="00D23D03"/>
    <w:rsid w:val="00D2432D"/>
    <w:rsid w:val="00D25A8F"/>
    <w:rsid w:val="00D2605B"/>
    <w:rsid w:val="00D2771D"/>
    <w:rsid w:val="00D326D7"/>
    <w:rsid w:val="00D36891"/>
    <w:rsid w:val="00D41095"/>
    <w:rsid w:val="00D41798"/>
    <w:rsid w:val="00D41E29"/>
    <w:rsid w:val="00D42BF3"/>
    <w:rsid w:val="00D44BD4"/>
    <w:rsid w:val="00D4629B"/>
    <w:rsid w:val="00D46539"/>
    <w:rsid w:val="00D46EBF"/>
    <w:rsid w:val="00D47C99"/>
    <w:rsid w:val="00D50973"/>
    <w:rsid w:val="00D54292"/>
    <w:rsid w:val="00D54374"/>
    <w:rsid w:val="00D55DF7"/>
    <w:rsid w:val="00D56283"/>
    <w:rsid w:val="00D5678B"/>
    <w:rsid w:val="00D61E25"/>
    <w:rsid w:val="00D62445"/>
    <w:rsid w:val="00D62484"/>
    <w:rsid w:val="00D62891"/>
    <w:rsid w:val="00D64755"/>
    <w:rsid w:val="00D6590D"/>
    <w:rsid w:val="00D67AFB"/>
    <w:rsid w:val="00D70640"/>
    <w:rsid w:val="00D71B29"/>
    <w:rsid w:val="00D808BF"/>
    <w:rsid w:val="00D81AB2"/>
    <w:rsid w:val="00D81BED"/>
    <w:rsid w:val="00D82E6B"/>
    <w:rsid w:val="00D8430E"/>
    <w:rsid w:val="00D87A57"/>
    <w:rsid w:val="00D97906"/>
    <w:rsid w:val="00DA1716"/>
    <w:rsid w:val="00DA39F8"/>
    <w:rsid w:val="00DA3A14"/>
    <w:rsid w:val="00DA64DE"/>
    <w:rsid w:val="00DB27EA"/>
    <w:rsid w:val="00DB2DC8"/>
    <w:rsid w:val="00DB3376"/>
    <w:rsid w:val="00DB3449"/>
    <w:rsid w:val="00DB421C"/>
    <w:rsid w:val="00DC1A4C"/>
    <w:rsid w:val="00DC4B38"/>
    <w:rsid w:val="00DC5E9D"/>
    <w:rsid w:val="00DC68E1"/>
    <w:rsid w:val="00DD15DF"/>
    <w:rsid w:val="00DD183B"/>
    <w:rsid w:val="00DD54D1"/>
    <w:rsid w:val="00DD60AF"/>
    <w:rsid w:val="00DE5141"/>
    <w:rsid w:val="00DF1534"/>
    <w:rsid w:val="00DF4D49"/>
    <w:rsid w:val="00DF5AD8"/>
    <w:rsid w:val="00DF626D"/>
    <w:rsid w:val="00DF673F"/>
    <w:rsid w:val="00E01DD1"/>
    <w:rsid w:val="00E04297"/>
    <w:rsid w:val="00E04973"/>
    <w:rsid w:val="00E059FB"/>
    <w:rsid w:val="00E07F03"/>
    <w:rsid w:val="00E157BA"/>
    <w:rsid w:val="00E17658"/>
    <w:rsid w:val="00E22E98"/>
    <w:rsid w:val="00E24EB2"/>
    <w:rsid w:val="00E2536A"/>
    <w:rsid w:val="00E2741B"/>
    <w:rsid w:val="00E304E6"/>
    <w:rsid w:val="00E32779"/>
    <w:rsid w:val="00E35293"/>
    <w:rsid w:val="00E3664A"/>
    <w:rsid w:val="00E37602"/>
    <w:rsid w:val="00E42220"/>
    <w:rsid w:val="00E4380D"/>
    <w:rsid w:val="00E46E9D"/>
    <w:rsid w:val="00E5036C"/>
    <w:rsid w:val="00E51207"/>
    <w:rsid w:val="00E52550"/>
    <w:rsid w:val="00E5710D"/>
    <w:rsid w:val="00E63028"/>
    <w:rsid w:val="00E6393E"/>
    <w:rsid w:val="00E67BDF"/>
    <w:rsid w:val="00E70F11"/>
    <w:rsid w:val="00E71E3F"/>
    <w:rsid w:val="00E753A0"/>
    <w:rsid w:val="00E81414"/>
    <w:rsid w:val="00E83CD4"/>
    <w:rsid w:val="00E86161"/>
    <w:rsid w:val="00E90396"/>
    <w:rsid w:val="00E91957"/>
    <w:rsid w:val="00E93480"/>
    <w:rsid w:val="00EA1A77"/>
    <w:rsid w:val="00EA3FF9"/>
    <w:rsid w:val="00EA5098"/>
    <w:rsid w:val="00EC0E8B"/>
    <w:rsid w:val="00EC239C"/>
    <w:rsid w:val="00EC3251"/>
    <w:rsid w:val="00EC3BA2"/>
    <w:rsid w:val="00EC4656"/>
    <w:rsid w:val="00EC64D4"/>
    <w:rsid w:val="00EC7F9C"/>
    <w:rsid w:val="00ED4C5C"/>
    <w:rsid w:val="00ED54A5"/>
    <w:rsid w:val="00ED6DC4"/>
    <w:rsid w:val="00EE4E52"/>
    <w:rsid w:val="00EE7F21"/>
    <w:rsid w:val="00EF426C"/>
    <w:rsid w:val="00F00009"/>
    <w:rsid w:val="00F0559F"/>
    <w:rsid w:val="00F06BC5"/>
    <w:rsid w:val="00F10DCB"/>
    <w:rsid w:val="00F17E21"/>
    <w:rsid w:val="00F2018A"/>
    <w:rsid w:val="00F20D59"/>
    <w:rsid w:val="00F21508"/>
    <w:rsid w:val="00F220A7"/>
    <w:rsid w:val="00F25164"/>
    <w:rsid w:val="00F3215F"/>
    <w:rsid w:val="00F330E7"/>
    <w:rsid w:val="00F3400A"/>
    <w:rsid w:val="00F34EC7"/>
    <w:rsid w:val="00F35EC8"/>
    <w:rsid w:val="00F46DF3"/>
    <w:rsid w:val="00F51EB6"/>
    <w:rsid w:val="00F5699A"/>
    <w:rsid w:val="00F57A03"/>
    <w:rsid w:val="00F57BBE"/>
    <w:rsid w:val="00F7088E"/>
    <w:rsid w:val="00F76AC4"/>
    <w:rsid w:val="00F76D96"/>
    <w:rsid w:val="00F82100"/>
    <w:rsid w:val="00F83286"/>
    <w:rsid w:val="00F83E2B"/>
    <w:rsid w:val="00F8557C"/>
    <w:rsid w:val="00F8600E"/>
    <w:rsid w:val="00F91A18"/>
    <w:rsid w:val="00F9259B"/>
    <w:rsid w:val="00F92B40"/>
    <w:rsid w:val="00F93D6B"/>
    <w:rsid w:val="00F94FA4"/>
    <w:rsid w:val="00F9505A"/>
    <w:rsid w:val="00FA0A3C"/>
    <w:rsid w:val="00FA1D36"/>
    <w:rsid w:val="00FA22E6"/>
    <w:rsid w:val="00FA3783"/>
    <w:rsid w:val="00FB7BCA"/>
    <w:rsid w:val="00FC024D"/>
    <w:rsid w:val="00FC10BA"/>
    <w:rsid w:val="00FC16C5"/>
    <w:rsid w:val="00FC3ECB"/>
    <w:rsid w:val="00FC4106"/>
    <w:rsid w:val="00FC510D"/>
    <w:rsid w:val="00FC532C"/>
    <w:rsid w:val="00FC5759"/>
    <w:rsid w:val="00FC5C30"/>
    <w:rsid w:val="00FC77C2"/>
    <w:rsid w:val="00FD537F"/>
    <w:rsid w:val="00FE0CF9"/>
    <w:rsid w:val="00FE2900"/>
    <w:rsid w:val="00FE3C5A"/>
    <w:rsid w:val="00FE57A2"/>
    <w:rsid w:val="00FE7EFF"/>
    <w:rsid w:val="00FF0428"/>
    <w:rsid w:val="00FF37A5"/>
    <w:rsid w:val="00FF4485"/>
    <w:rsid w:val="00FF4CD9"/>
    <w:rsid w:val="00FF6205"/>
    <w:rsid w:val="1A518F3D"/>
    <w:rsid w:val="1DF7D2FD"/>
    <w:rsid w:val="26369579"/>
    <w:rsid w:val="29732F9C"/>
    <w:rsid w:val="2C92D534"/>
    <w:rsid w:val="2D1119E1"/>
    <w:rsid w:val="2E482C95"/>
    <w:rsid w:val="2ECE8F3F"/>
    <w:rsid w:val="2F7A59F0"/>
    <w:rsid w:val="34B4834E"/>
    <w:rsid w:val="34DFF634"/>
    <w:rsid w:val="36AC3A7E"/>
    <w:rsid w:val="3A7F742F"/>
    <w:rsid w:val="3B811353"/>
    <w:rsid w:val="3E4A33DC"/>
    <w:rsid w:val="4E2477C4"/>
    <w:rsid w:val="523A8F82"/>
    <w:rsid w:val="5777ED28"/>
    <w:rsid w:val="647F3C46"/>
    <w:rsid w:val="65989B9A"/>
    <w:rsid w:val="6C580939"/>
    <w:rsid w:val="6CEC7880"/>
    <w:rsid w:val="76114212"/>
    <w:rsid w:val="7A967E2F"/>
    <w:rsid w:val="7D78F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BCBE4"/>
  <w15:docId w15:val="{A2F11D03-3F57-4974-9734-5FDBF8FB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0EF"/>
    <w:pPr>
      <w:spacing w:after="240"/>
    </w:pPr>
    <w:rPr>
      <w:color w:val="000000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0009"/>
    <w:pPr>
      <w:keepNext/>
      <w:keepLines/>
      <w:framePr w:hSpace="180" w:wrap="around" w:vAnchor="text" w:hAnchor="margin" w:y="62"/>
      <w:numPr>
        <w:numId w:val="4"/>
      </w:numPr>
      <w:spacing w:after="0"/>
      <w:ind w:left="288" w:hanging="288"/>
      <w:outlineLvl w:val="0"/>
    </w:pPr>
    <w:rPr>
      <w:rFonts w:eastAsiaTheme="majorEastAsia" w:cstheme="majorBidi"/>
      <w:b/>
      <w:bCs/>
      <w:color w:val="auto"/>
      <w:sz w:val="2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4833"/>
    <w:pPr>
      <w:keepNext/>
      <w:keepLines/>
      <w:framePr w:hSpace="180" w:wrap="around" w:vAnchor="text" w:hAnchor="margin" w:y="62"/>
      <w:spacing w:after="0"/>
      <w:ind w:firstLine="360"/>
      <w:outlineLvl w:val="1"/>
    </w:pPr>
    <w:rPr>
      <w:rFonts w:eastAsiaTheme="majorEastAsia" w:cstheme="majorBidi"/>
      <w:b/>
      <w:bCs/>
      <w:color w:val="auto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vcvc">
    <w:name w:val="vcvc"/>
    <w:basedOn w:val="TableNormal"/>
    <w:uiPriority w:val="99"/>
    <w:qFormat/>
    <w:rsid w:val="00243C56"/>
    <w:pPr>
      <w:spacing w:before="40" w:after="40"/>
    </w:pPr>
    <w:tblPr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jc w:val="center"/>
      </w:pPr>
      <w:rPr>
        <w:b/>
      </w:rPr>
      <w:tblPr/>
      <w:trPr>
        <w:cantSplit/>
      </w:trPr>
      <w:tcPr>
        <w:shd w:val="clear" w:color="auto" w:fill="D9D9D9"/>
      </w:tcPr>
    </w:tblStylePr>
  </w:style>
  <w:style w:type="paragraph" w:styleId="Header">
    <w:name w:val="header"/>
    <w:basedOn w:val="Normal"/>
    <w:link w:val="HeaderChar"/>
    <w:uiPriority w:val="99"/>
    <w:unhideWhenUsed/>
    <w:rsid w:val="0008730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7302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08730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87302"/>
    <w:rPr>
      <w:sz w:val="22"/>
    </w:rPr>
  </w:style>
  <w:style w:type="table" w:styleId="TableGrid">
    <w:name w:val="Table Grid"/>
    <w:basedOn w:val="TableNormal"/>
    <w:uiPriority w:val="39"/>
    <w:rsid w:val="00582B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D72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720F"/>
  </w:style>
  <w:style w:type="character" w:customStyle="1" w:styleId="CommentTextChar">
    <w:name w:val="Comment Text Char"/>
    <w:basedOn w:val="DefaultParagraphFont"/>
    <w:link w:val="CommentText"/>
    <w:uiPriority w:val="99"/>
    <w:rsid w:val="008D720F"/>
    <w:rPr>
      <w:color w:val="000000"/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20F"/>
    <w:rPr>
      <w:b/>
      <w:bCs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2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20F"/>
    <w:rPr>
      <w:rFonts w:ascii="Tahoma" w:hAnsi="Tahoma" w:cs="Tahoma"/>
      <w:color w:val="000000"/>
      <w:sz w:val="16"/>
      <w:szCs w:val="16"/>
    </w:rPr>
  </w:style>
  <w:style w:type="paragraph" w:styleId="Revision">
    <w:name w:val="Revision"/>
    <w:hidden/>
    <w:uiPriority w:val="99"/>
    <w:semiHidden/>
    <w:rsid w:val="0022436B"/>
    <w:rPr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D5F9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WI-Normal">
    <w:name w:val=".WI-Normal"/>
    <w:rsid w:val="00467E7D"/>
    <w:pPr>
      <w:spacing w:after="120"/>
    </w:pPr>
    <w:rPr>
      <w:rFonts w:eastAsia="Times New Roman"/>
      <w:sz w:val="22"/>
    </w:rPr>
  </w:style>
  <w:style w:type="paragraph" w:customStyle="1" w:styleId="WI-Heading1">
    <w:name w:val=".WI-Heading 1"/>
    <w:basedOn w:val="WI-Normal"/>
    <w:next w:val="WI-Heading2"/>
    <w:rsid w:val="00467E7D"/>
    <w:pPr>
      <w:keepNext/>
      <w:numPr>
        <w:numId w:val="1"/>
      </w:numPr>
      <w:spacing w:before="220"/>
      <w:outlineLvl w:val="0"/>
    </w:pPr>
    <w:rPr>
      <w:b/>
    </w:rPr>
  </w:style>
  <w:style w:type="paragraph" w:customStyle="1" w:styleId="WI-Heading2">
    <w:name w:val=".WI-Heading 2"/>
    <w:basedOn w:val="WI-Normal"/>
    <w:rsid w:val="00467E7D"/>
    <w:pPr>
      <w:numPr>
        <w:ilvl w:val="1"/>
        <w:numId w:val="1"/>
      </w:numPr>
      <w:outlineLvl w:val="1"/>
    </w:pPr>
  </w:style>
  <w:style w:type="paragraph" w:customStyle="1" w:styleId="WI-Heading3">
    <w:name w:val=".WI-Heading 3"/>
    <w:basedOn w:val="WI-Normal"/>
    <w:rsid w:val="00467E7D"/>
    <w:pPr>
      <w:numPr>
        <w:ilvl w:val="2"/>
        <w:numId w:val="1"/>
      </w:numPr>
      <w:outlineLvl w:val="2"/>
    </w:pPr>
    <w:rPr>
      <w:bCs/>
    </w:rPr>
  </w:style>
  <w:style w:type="paragraph" w:customStyle="1" w:styleId="WI-Heading4">
    <w:name w:val=".WI-Heading 4"/>
    <w:basedOn w:val="WI-Normal"/>
    <w:rsid w:val="00467E7D"/>
    <w:pPr>
      <w:numPr>
        <w:ilvl w:val="3"/>
        <w:numId w:val="1"/>
      </w:numPr>
    </w:pPr>
    <w:rPr>
      <w:bCs/>
    </w:rPr>
  </w:style>
  <w:style w:type="paragraph" w:customStyle="1" w:styleId="WI-Heading5">
    <w:name w:val=".WI-Heading 5"/>
    <w:basedOn w:val="WI-Normal"/>
    <w:rsid w:val="00467E7D"/>
    <w:pPr>
      <w:numPr>
        <w:ilvl w:val="4"/>
        <w:numId w:val="1"/>
      </w:numPr>
    </w:pPr>
  </w:style>
  <w:style w:type="paragraph" w:customStyle="1" w:styleId="WI-Heading6">
    <w:name w:val=".WI-Heading 6"/>
    <w:basedOn w:val="WI-Normal"/>
    <w:rsid w:val="00467E7D"/>
    <w:pPr>
      <w:numPr>
        <w:ilvl w:val="5"/>
        <w:numId w:val="1"/>
      </w:numPr>
      <w:tabs>
        <w:tab w:val="clear" w:pos="4608"/>
        <w:tab w:val="left" w:pos="4536"/>
      </w:tabs>
    </w:pPr>
  </w:style>
  <w:style w:type="paragraph" w:customStyle="1" w:styleId="paragraph">
    <w:name w:val="paragraph"/>
    <w:basedOn w:val="Normal"/>
    <w:rsid w:val="00A2592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A25923"/>
  </w:style>
  <w:style w:type="character" w:customStyle="1" w:styleId="eop">
    <w:name w:val="eop"/>
    <w:basedOn w:val="DefaultParagraphFont"/>
    <w:rsid w:val="00A25923"/>
  </w:style>
  <w:style w:type="character" w:customStyle="1" w:styleId="Heading1Char">
    <w:name w:val="Heading 1 Char"/>
    <w:basedOn w:val="DefaultParagraphFont"/>
    <w:link w:val="Heading1"/>
    <w:uiPriority w:val="9"/>
    <w:rsid w:val="00F00009"/>
    <w:rPr>
      <w:rFonts w:eastAsiaTheme="majorEastAsia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4833"/>
    <w:rPr>
      <w:rFonts w:eastAsiaTheme="majorEastAs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30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76D96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F426C"/>
    <w:rPr>
      <w:rFonts w:ascii="Segoe UI" w:hAnsi="Segoe UI" w:cs="Segoe UI" w:hint="default"/>
      <w:b/>
      <w:bCs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D71"/>
    <w:pPr>
      <w:spacing w:after="0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D71"/>
    <w:rPr>
      <w:rFonts w:ascii="Consolas" w:hAnsi="Consola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erre54\Downloads\FORM-1271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3BFD05FFA2D42BA6AD57B3B47D0AA" ma:contentTypeVersion="4" ma:contentTypeDescription="Create a new document." ma:contentTypeScope="" ma:versionID="a27d43316dc3f32d2b50f96429073c55">
  <xsd:schema xmlns:xsd="http://www.w3.org/2001/XMLSchema" xmlns:xs="http://www.w3.org/2001/XMLSchema" xmlns:p="http://schemas.microsoft.com/office/2006/metadata/properties" xmlns:ns2="11b614b0-1e2e-49d8-87d3-b3bb2a9b761e" targetNamespace="http://schemas.microsoft.com/office/2006/metadata/properties" ma:root="true" ma:fieldsID="478ba03fecc8454ee4bd8e5ef989c97f" ns2:_="">
    <xsd:import namespace="11b614b0-1e2e-49d8-87d3-b3bb2a9b76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614b0-1e2e-49d8-87d3-b3bb2a9b76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C305F4-FC42-44BF-937D-622594B75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70CE26-BC8B-45A9-8DC0-10B9E8AB7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b614b0-1e2e-49d8-87d3-b3bb2a9b76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B069D2-3F25-4D75-8C56-FA3DA451B1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465B3E-184E-47C3-ADC7-5E2EE458829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FORM-1271 (2).dotx</Template>
  <TotalTime>168</TotalTime>
  <Pages>4</Pages>
  <Words>1191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Herrera, Ana [BWIUS Non-J&amp;J]</dc:creator>
  <cp:lastModifiedBy>Abozalaf, Bahaa [BWIIL NON-J&amp;J]</cp:lastModifiedBy>
  <cp:revision>70</cp:revision>
  <cp:lastPrinted>2023-04-07T01:26:00Z</cp:lastPrinted>
  <dcterms:created xsi:type="dcterms:W3CDTF">2025-11-17T14:57:00Z</dcterms:created>
  <dcterms:modified xsi:type="dcterms:W3CDTF">2026-07-28T05:34:00Z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0x010100E003BFD05FFA2D42BA6AD57B3B47D0AA</vt:lpwstr>
  </property>
  <property fmtid="{D5CDD505-2E9C-101B-9397-08002B2CF9AE}" pid="3" name="Order">
    <vt:r8>5036200</vt:r8>
  </property>
  <property fmtid="{D5CDD505-2E9C-101B-9397-08002B2CF9AE}" pid="4" name="_activity">
    <vt:lpwstr>{"FileActivityType":"9","FileActivityTimeStamp":"2025-01-21T18:58:44.830Z","FileActivityUsersOnPage":[{"DisplayName":"Herrera, Ana [BWIUS Non-J&amp;J]","Id":"aherre54@its.jnj.com"},{"DisplayName":"Aparicio, Maria [DPYUS]","Id":"maparic5@its.jnj.com"}],"FileActivityNavigationId":null}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GrammarlyDocumentId">
    <vt:lpwstr>be4e4132b26af64b4e604d706ed58097f1935e839b0b91b3366ad8e12c56ca73</vt:lpwstr>
  </property>
</Properties>
</file>